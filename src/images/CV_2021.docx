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64DE8F" w14:textId="347A5CDD" w:rsidR="006E0335" w:rsidRDefault="001563DC" w:rsidP="006E0335">
      <w:pPr>
        <w:pStyle w:val="Default"/>
        <w:spacing w:line="30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55494E8B" wp14:editId="7386301F">
                <wp:simplePos x="0" y="0"/>
                <wp:positionH relativeFrom="column">
                  <wp:posOffset>-763222</wp:posOffset>
                </wp:positionH>
                <wp:positionV relativeFrom="paragraph">
                  <wp:posOffset>-175260</wp:posOffset>
                </wp:positionV>
                <wp:extent cx="7598733" cy="1435927"/>
                <wp:effectExtent l="0" t="0" r="0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8733" cy="143592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3781A" id="Rectangle 96" o:spid="_x0000_s1026" style="position:absolute;margin-left:-60.1pt;margin-top:-13.8pt;width:598.35pt;height:113.0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" fillcolor="#dedede [671]" stroked="f" strokeweight="1pt">
                <v:stroke miterlimit="4"/>
                <v:textbox inset="8pt,8pt,8pt,8pt"/>
              </v:rect>
            </w:pict>
          </mc:Fallback>
        </mc:AlternateContent>
      </w:r>
      <w:r w:rsidR="00217FDC">
        <w:rPr>
          <w:noProof/>
        </w:rPr>
        <mc:AlternateContent>
          <mc:Choice Requires="wps">
            <w:drawing>
              <wp:anchor distT="152400" distB="152400" distL="152400" distR="152400" simplePos="0" relativeHeight="251657216" behindDoc="0" locked="0" layoutInCell="1" allowOverlap="1" wp14:anchorId="68F66372" wp14:editId="4DD1CE60">
                <wp:simplePos x="0" y="0"/>
                <wp:positionH relativeFrom="margin">
                  <wp:posOffset>-609731</wp:posOffset>
                </wp:positionH>
                <wp:positionV relativeFrom="page">
                  <wp:posOffset>283779</wp:posOffset>
                </wp:positionV>
                <wp:extent cx="5470634" cy="1066800"/>
                <wp:effectExtent l="0" t="0" r="0" b="0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634" cy="1066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064130B" w14:textId="1B6F6DAB" w:rsidR="006E0335" w:rsidRDefault="00BD2313" w:rsidP="00BD2313">
                            <w:pPr>
                              <w:pStyle w:val="Body"/>
                              <w:spacing w:after="0" w:line="192" w:lineRule="auto"/>
                              <w:rPr>
                                <w:rFonts w:ascii="Helvetica" w:hAnsi="Helvetica" w:cs="Arial"/>
                                <w:b/>
                                <w:bCs/>
                                <w:color w:val="000000" w:themeColor="text1"/>
                                <w:spacing w:val="0"/>
                                <w:sz w:val="64"/>
                                <w:szCs w:val="64"/>
                              </w:rPr>
                            </w:pPr>
                            <w:r w:rsidRPr="0090106C">
                              <w:rPr>
                                <w:rFonts w:ascii="Helvetica" w:hAnsi="Helvetica" w:cs="Arial"/>
                                <w:b/>
                                <w:bCs/>
                                <w:color w:val="000000" w:themeColor="text1"/>
                                <w:spacing w:val="0"/>
                                <w:sz w:val="64"/>
                                <w:szCs w:val="64"/>
                              </w:rPr>
                              <w:t>JACO VAN BILJON</w:t>
                            </w:r>
                            <w:r w:rsidR="00217FDC">
                              <w:rPr>
                                <w:rFonts w:ascii="Helvetica" w:hAnsi="Helvetica" w:cs="Arial"/>
                                <w:b/>
                                <w:bCs/>
                                <w:color w:val="000000" w:themeColor="text1"/>
                                <w:spacing w:val="0"/>
                                <w:sz w:val="64"/>
                                <w:szCs w:val="64"/>
                              </w:rPr>
                              <w:t>,</w:t>
                            </w:r>
                          </w:p>
                          <w:p w14:paraId="1CCEF60A" w14:textId="3E6DF672" w:rsidR="00217FDC" w:rsidRPr="00217FDC" w:rsidRDefault="00217FDC" w:rsidP="00BD2313">
                            <w:pPr>
                              <w:pStyle w:val="Body"/>
                              <w:spacing w:after="0" w:line="192" w:lineRule="auto"/>
                              <w:rPr>
                                <w:rFonts w:ascii="Helvetica" w:hAnsi="Helvetica" w:cs="Arial"/>
                                <w:b/>
                                <w:bCs/>
                                <w:color w:val="000000" w:themeColor="text1"/>
                                <w:spacing w:val="0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b/>
                                <w:bCs/>
                                <w:color w:val="000000" w:themeColor="text1"/>
                                <w:spacing w:val="0"/>
                                <w:sz w:val="64"/>
                                <w:szCs w:val="64"/>
                              </w:rPr>
                              <w:t>FRONT END DEVELOPER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6637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48pt;margin-top:22.35pt;width:430.75pt;height:84pt;z-index:25165721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" filled="f" stroked="f" strokeweight="1pt">
                <v:stroke miterlimit="4"/>
                <v:textbox inset="4pt,4pt,4pt,4pt">
                  <w:txbxContent>
                    <w:p w14:paraId="2064130B" w14:textId="1B6F6DAB" w:rsidR="006E0335" w:rsidRDefault="00BD2313" w:rsidP="00BD2313">
                      <w:pPr>
                        <w:pStyle w:val="Body"/>
                        <w:spacing w:after="0" w:line="192" w:lineRule="auto"/>
                        <w:rPr>
                          <w:rFonts w:ascii="Helvetica" w:hAnsi="Helvetica" w:cs="Arial"/>
                          <w:b/>
                          <w:bCs/>
                          <w:color w:val="000000" w:themeColor="text1"/>
                          <w:spacing w:val="0"/>
                          <w:sz w:val="64"/>
                          <w:szCs w:val="64"/>
                        </w:rPr>
                      </w:pPr>
                      <w:r w:rsidRPr="0090106C">
                        <w:rPr>
                          <w:rFonts w:ascii="Helvetica" w:hAnsi="Helvetica" w:cs="Arial"/>
                          <w:b/>
                          <w:bCs/>
                          <w:color w:val="000000" w:themeColor="text1"/>
                          <w:spacing w:val="0"/>
                          <w:sz w:val="64"/>
                          <w:szCs w:val="64"/>
                        </w:rPr>
                        <w:t>JACO VAN BILJON</w:t>
                      </w:r>
                      <w:r w:rsidR="00217FDC">
                        <w:rPr>
                          <w:rFonts w:ascii="Helvetica" w:hAnsi="Helvetica" w:cs="Arial"/>
                          <w:b/>
                          <w:bCs/>
                          <w:color w:val="000000" w:themeColor="text1"/>
                          <w:spacing w:val="0"/>
                          <w:sz w:val="64"/>
                          <w:szCs w:val="64"/>
                        </w:rPr>
                        <w:t>,</w:t>
                      </w:r>
                    </w:p>
                    <w:p w14:paraId="1CCEF60A" w14:textId="3E6DF672" w:rsidR="00217FDC" w:rsidRPr="00217FDC" w:rsidRDefault="00217FDC" w:rsidP="00BD2313">
                      <w:pPr>
                        <w:pStyle w:val="Body"/>
                        <w:spacing w:after="0" w:line="192" w:lineRule="auto"/>
                        <w:rPr>
                          <w:rFonts w:ascii="Helvetica" w:hAnsi="Helvetica" w:cs="Arial"/>
                          <w:b/>
                          <w:bCs/>
                          <w:color w:val="000000" w:themeColor="text1"/>
                          <w:spacing w:val="0"/>
                          <w:sz w:val="64"/>
                          <w:szCs w:val="64"/>
                        </w:rPr>
                      </w:pPr>
                      <w:r>
                        <w:rPr>
                          <w:rFonts w:ascii="Helvetica" w:hAnsi="Helvetica" w:cs="Arial"/>
                          <w:b/>
                          <w:bCs/>
                          <w:color w:val="000000" w:themeColor="text1"/>
                          <w:spacing w:val="0"/>
                          <w:sz w:val="64"/>
                          <w:szCs w:val="64"/>
                        </w:rPr>
                        <w:t>FRONT END DEVELOPER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CA9026A" w14:textId="3324215B" w:rsidR="001B7297" w:rsidRDefault="001B7297" w:rsidP="001B7297"/>
    <w:p w14:paraId="07801BD6" w14:textId="25111940" w:rsidR="00CA5D67" w:rsidRPr="00DD16A1" w:rsidRDefault="00FA5EF1" w:rsidP="001B7297">
      <w:r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56604B06" wp14:editId="652158C0">
                <wp:simplePos x="0" y="0"/>
                <wp:positionH relativeFrom="column">
                  <wp:posOffset>-560070</wp:posOffset>
                </wp:positionH>
                <wp:positionV relativeFrom="paragraph">
                  <wp:posOffset>4796790</wp:posOffset>
                </wp:positionV>
                <wp:extent cx="2411730" cy="1779270"/>
                <wp:effectExtent l="0" t="0" r="1397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1730" cy="1779270"/>
                          <a:chOff x="0" y="-78728"/>
                          <a:chExt cx="2696111" cy="1780138"/>
                        </a:xfrm>
                      </wpg:grpSpPr>
                      <wps:wsp>
                        <wps:cNvPr id="76" name="officeArt object"/>
                        <wps:cNvSpPr txBox="1"/>
                        <wps:spPr>
                          <a:xfrm>
                            <a:off x="0" y="-78728"/>
                            <a:ext cx="2468489" cy="40980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E516C45" w14:textId="77777777" w:rsidR="002D7F7A" w:rsidRPr="00217FDC" w:rsidRDefault="002D7F7A" w:rsidP="00F65E3F">
                              <w:pPr>
                                <w:pStyle w:val="Heading2"/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217FDC"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  <w:t>TECH STACK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77" name="Straight Connector 77"/>
                        <wps:cNvCnPr/>
                        <wps:spPr>
                          <a:xfrm>
                            <a:off x="70911" y="315311"/>
                            <a:ext cx="2625200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officeArt object"/>
                        <wps:cNvSpPr txBox="1"/>
                        <wps:spPr>
                          <a:xfrm>
                            <a:off x="0" y="331076"/>
                            <a:ext cx="2554605" cy="13703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4B38F00" w14:textId="2539D9DC" w:rsidR="002D7F7A" w:rsidRPr="00C00D87" w:rsidRDefault="002D7F7A" w:rsidP="00C00D87">
                              <w:pPr>
                                <w:pStyle w:val="Heading2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HTML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CSS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J</w:t>
                              </w:r>
                              <w:r w:rsidR="002151DB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ava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S</w:t>
                              </w:r>
                              <w:r w:rsidR="002151DB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cript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R</w:t>
                              </w:r>
                              <w:r w:rsidR="002151DB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eact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GIT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AWS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04B06" id="Group 75" o:spid="_x0000_s1027" style="position:absolute;margin-left:-44.1pt;margin-top:377.7pt;width:189.9pt;height:140.1pt;z-index:251806720;mso-width-relative:margin;mso-height-relative:margin" coordorigin=",-787" coordsize="26961,178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">
                <v:shape id="_x0000_s1028" type="#_x0000_t202" style="position:absolute;top:-787;width:24684;height:4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7E516C45" w14:textId="77777777" w:rsidR="002D7F7A" w:rsidRPr="00217FDC" w:rsidRDefault="002D7F7A" w:rsidP="00F65E3F">
                        <w:pPr>
                          <w:pStyle w:val="Heading2"/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</w:pPr>
                        <w:r w:rsidRPr="00217FDC"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  <w:t>TECH STACK</w:t>
                        </w:r>
                      </w:p>
                    </w:txbxContent>
                  </v:textbox>
                </v:shape>
                <v:line id="Straight Connector 77" o:spid="_x0000_s1029" style="position:absolute;visibility:visible;mso-wrap-style:square" from="709,3153" to="26961,31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" strokecolor="gray [1629]" strokeweight="1pt">
                  <v:stroke miterlimit="4" joinstyle="miter"/>
                </v:line>
                <v:shape id="_x0000_s1030" type="#_x0000_t202" style="position:absolute;top:3310;width:25546;height:1370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" filled="f" stroked="f" strokeweight="1pt">
                  <v:stroke miterlimit="4"/>
                  <v:textbox inset="4pt,4pt,4pt,4pt">
                    <w:txbxContent>
                      <w:p w14:paraId="14B38F00" w14:textId="2539D9DC" w:rsidR="002D7F7A" w:rsidRPr="00C00D87" w:rsidRDefault="002D7F7A" w:rsidP="00C00D87">
                        <w:pPr>
                          <w:pStyle w:val="Heading2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HTML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CSS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J</w:t>
                        </w:r>
                        <w:r w:rsidR="002151DB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ava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S</w:t>
                        </w:r>
                        <w:r w:rsidR="002151DB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cript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R</w:t>
                        </w:r>
                        <w:r w:rsidR="002151DB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eact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GIT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AWS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5A7957A" wp14:editId="1C02730F">
                <wp:simplePos x="0" y="0"/>
                <wp:positionH relativeFrom="column">
                  <wp:posOffset>1953895</wp:posOffset>
                </wp:positionH>
                <wp:positionV relativeFrom="paragraph">
                  <wp:posOffset>898364</wp:posOffset>
                </wp:positionV>
                <wp:extent cx="0" cy="9302062"/>
                <wp:effectExtent l="12700" t="0" r="12700" b="2032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02062"/>
                        </a:xfrm>
                        <a:prstGeom prst="line">
                          <a:avLst/>
                        </a:prstGeom>
                        <a:noFill/>
                        <a:ln w="28575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E0D1A" id="Straight Connector 100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85pt,70.75pt" to="153.85pt,80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" strokeweight="2.25pt">
                <v:stroke miterlimit="4" joinstyle="miter"/>
              </v:line>
            </w:pict>
          </mc:Fallback>
        </mc:AlternateContent>
      </w:r>
      <w:r w:rsidR="004E4EAA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4108D74" wp14:editId="51732587">
                <wp:simplePos x="0" y="0"/>
                <wp:positionH relativeFrom="column">
                  <wp:posOffset>-577215</wp:posOffset>
                </wp:positionH>
                <wp:positionV relativeFrom="paragraph">
                  <wp:posOffset>3093085</wp:posOffset>
                </wp:positionV>
                <wp:extent cx="2618105" cy="169799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105" cy="1697990"/>
                          <a:chOff x="0" y="-73413"/>
                          <a:chExt cx="2926661" cy="1699147"/>
                        </a:xfrm>
                      </wpg:grpSpPr>
                      <wps:wsp>
                        <wps:cNvPr id="80" name="officeArt object"/>
                        <wps:cNvSpPr txBox="1"/>
                        <wps:spPr>
                          <a:xfrm>
                            <a:off x="0" y="-73413"/>
                            <a:ext cx="2926661" cy="40440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C086C97" w14:textId="6648707F" w:rsidR="00FB3809" w:rsidRPr="00217FDC" w:rsidRDefault="00FB3809" w:rsidP="00F65E3F">
                              <w:pPr>
                                <w:pStyle w:val="Heading2"/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217FDC"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81" name="Straight Connector 81"/>
                        <wps:cNvCnPr/>
                        <wps:spPr>
                          <a:xfrm>
                            <a:off x="70944" y="315265"/>
                            <a:ext cx="2619762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officeArt object"/>
                        <wps:cNvSpPr txBox="1"/>
                        <wps:spPr>
                          <a:xfrm>
                            <a:off x="0" y="330992"/>
                            <a:ext cx="2554605" cy="129474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70CF887" w14:textId="77777777" w:rsidR="00FB3809" w:rsidRPr="00C00D87" w:rsidRDefault="00FB3809" w:rsidP="00C00D87">
                              <w:pPr>
                                <w:pStyle w:val="Heading2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Creativity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Problem-Solving Approach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Project Management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Time Management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Team Collaboration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Technical Thinking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Eager to Learn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08D74" id="Group 79" o:spid="_x0000_s1031" style="position:absolute;margin-left:-45.45pt;margin-top:243.55pt;width:206.15pt;height:133.7pt;z-index:251808768;mso-width-relative:margin;mso-height-relative:margin" coordorigin=",-734" coordsize="29266,1699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">
                <v:shape id="_x0000_s1032" type="#_x0000_t202" style="position:absolute;top:-734;width:29266;height:40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0C086C97" w14:textId="6648707F" w:rsidR="00FB3809" w:rsidRPr="00217FDC" w:rsidRDefault="00FB3809" w:rsidP="00F65E3F">
                        <w:pPr>
                          <w:pStyle w:val="Heading2"/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</w:pPr>
                        <w:r w:rsidRPr="00217FDC"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  <w:t>SKILLS</w:t>
                        </w:r>
                      </w:p>
                    </w:txbxContent>
                  </v:textbox>
                </v:shape>
                <v:line id="Straight Connector 81" o:spid="_x0000_s1033" style="position:absolute;visibility:visible;mso-wrap-style:square" from="709,3152" to="26907,31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" strokecolor="gray [1629]" strokeweight="1pt">
                  <v:stroke miterlimit="4" joinstyle="miter"/>
                </v:line>
                <v:shape id="_x0000_s1034" type="#_x0000_t202" style="position:absolute;top:3309;width:25546;height:129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" filled="f" stroked="f" strokeweight="1pt">
                  <v:stroke miterlimit="4"/>
                  <v:textbox inset="4pt,4pt,4pt,4pt">
                    <w:txbxContent>
                      <w:p w14:paraId="770CF887" w14:textId="77777777" w:rsidR="00FB3809" w:rsidRPr="00C00D87" w:rsidRDefault="00FB3809" w:rsidP="00C00D87">
                        <w:pPr>
                          <w:pStyle w:val="Heading2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Creativity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Problem-Solving Approach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Project Management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Time Management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Team Collaboration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Technical Thinking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Eager to Learn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4EAA">
        <w:rPr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52A26FF" wp14:editId="5CCACEE6">
                <wp:simplePos x="0" y="0"/>
                <wp:positionH relativeFrom="column">
                  <wp:posOffset>-764099</wp:posOffset>
                </wp:positionH>
                <wp:positionV relativeFrom="paragraph">
                  <wp:posOffset>899513</wp:posOffset>
                </wp:positionV>
                <wp:extent cx="7633040" cy="0"/>
                <wp:effectExtent l="0" t="12700" r="12700" b="1270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3040" cy="0"/>
                        </a:xfrm>
                        <a:prstGeom prst="line">
                          <a:avLst/>
                        </a:prstGeom>
                        <a:noFill/>
                        <a:ln w="28575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9DCBE9" id="Straight Connector 99" o:spid="_x0000_s1026" style="position:absolute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0.15pt,70.85pt" to="540.9pt,7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" strokeweight="2.25pt">
                <v:stroke miterlimit="4" joinstyle="miter"/>
              </v:line>
            </w:pict>
          </mc:Fallback>
        </mc:AlternateContent>
      </w:r>
      <w:r w:rsidR="004E4EAA">
        <w:rPr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3B34BDD6" wp14:editId="094B8E70">
                <wp:simplePos x="0" y="0"/>
                <wp:positionH relativeFrom="column">
                  <wp:posOffset>-720091</wp:posOffset>
                </wp:positionH>
                <wp:positionV relativeFrom="paragraph">
                  <wp:posOffset>896620</wp:posOffset>
                </wp:positionV>
                <wp:extent cx="2677795" cy="7810500"/>
                <wp:effectExtent l="0" t="0" r="1905" b="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795" cy="7810500"/>
                        </a:xfrm>
                        <a:prstGeom prst="rect">
                          <a:avLst/>
                        </a:prstGeom>
                        <a:solidFill>
                          <a:srgbClr val="DFDFDF">
                            <a:alpha val="50196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E0ED0" id="Rectangle 98" o:spid="_x0000_s1026" style="position:absolute;margin-left:-56.7pt;margin-top:70.6pt;width:210.85pt;height:615pt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" fillcolor="#dfdfdf" stroked="f" strokeweight="1pt">
                <v:fill opacity="32896f"/>
                <v:stroke miterlimit="4"/>
                <v:textbox inset="8pt,8pt,8pt,8pt"/>
              </v:rect>
            </w:pict>
          </mc:Fallback>
        </mc:AlternateContent>
      </w:r>
      <w:r w:rsidR="004E4EAA">
        <w:rPr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7DB902C0" wp14:editId="24DEB033">
                <wp:simplePos x="0" y="0"/>
                <wp:positionH relativeFrom="column">
                  <wp:posOffset>-720594</wp:posOffset>
                </wp:positionH>
                <wp:positionV relativeFrom="paragraph">
                  <wp:posOffset>8708615</wp:posOffset>
                </wp:positionV>
                <wp:extent cx="2674358" cy="1436370"/>
                <wp:effectExtent l="0" t="0" r="5715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358" cy="14363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B00E7" id="Rectangle 97" o:spid="_x0000_s1026" style="position:absolute;margin-left:-56.75pt;margin-top:685.7pt;width:210.6pt;height:113.1pt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" fillcolor="#dedede [671]" stroked="f" strokeweight="1pt">
                <v:stroke miterlimit="4"/>
                <v:textbox inset="8pt,8pt,8pt,8pt"/>
              </v:rect>
            </w:pict>
          </mc:Fallback>
        </mc:AlternateContent>
      </w:r>
      <w:r w:rsidR="004E4EAA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195019C5" wp14:editId="2C8F1A4D">
                <wp:simplePos x="0" y="0"/>
                <wp:positionH relativeFrom="column">
                  <wp:posOffset>-562610</wp:posOffset>
                </wp:positionH>
                <wp:positionV relativeFrom="paragraph">
                  <wp:posOffset>8790940</wp:posOffset>
                </wp:positionV>
                <wp:extent cx="2430145" cy="1364615"/>
                <wp:effectExtent l="0" t="0" r="0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0145" cy="1364615"/>
                          <a:chOff x="0" y="-93549"/>
                          <a:chExt cx="2715998" cy="1365203"/>
                        </a:xfrm>
                      </wpg:grpSpPr>
                      <wps:wsp>
                        <wps:cNvPr id="88" name="officeArt object"/>
                        <wps:cNvSpPr txBox="1"/>
                        <wps:spPr>
                          <a:xfrm>
                            <a:off x="0" y="-93549"/>
                            <a:ext cx="2468489" cy="40881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9729EDE" w14:textId="57BF967A" w:rsidR="00C9689F" w:rsidRPr="00217FDC" w:rsidRDefault="00C9689F" w:rsidP="00F65E3F">
                              <w:pPr>
                                <w:pStyle w:val="Heading2"/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217FDC"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>
                            <a:off x="70944" y="315265"/>
                            <a:ext cx="2624473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officeArt object"/>
                        <wps:cNvSpPr txBox="1"/>
                        <wps:spPr>
                          <a:xfrm>
                            <a:off x="0" y="330904"/>
                            <a:ext cx="2715998" cy="94075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452AB19" w14:textId="77777777" w:rsidR="00C9689F" w:rsidRDefault="00C9689F" w:rsidP="00C00D87">
                              <w:pPr>
                                <w:pStyle w:val="Heading2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TEL: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  <w:t>074 7007 4039</w:t>
                              </w:r>
                            </w:p>
                            <w:p w14:paraId="6A9E7A7E" w14:textId="6DEC0CA5" w:rsidR="00C9689F" w:rsidRDefault="00C9689F" w:rsidP="00C00D87">
                              <w:pPr>
                                <w:pStyle w:val="Heading2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EMAIL: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  <w:t>vbiljon@gmail.com</w:t>
                              </w:r>
                            </w:p>
                            <w:p w14:paraId="7D4584B5" w14:textId="082E1313" w:rsidR="00C9689F" w:rsidRPr="00C00D87" w:rsidRDefault="00C9689F" w:rsidP="00C00D87">
                              <w:pPr>
                                <w:pStyle w:val="Heading2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ADDRESS: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  <w:t>London, United Kingdom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019C5" id="Group 87" o:spid="_x0000_s1035" style="position:absolute;margin-left:-44.3pt;margin-top:692.2pt;width:191.35pt;height:107.45pt;z-index:251810816;mso-width-relative:margin;mso-height-relative:margin" coordorigin=",-935" coordsize="27159,136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">
                <v:shape id="_x0000_s1036" type="#_x0000_t202" style="position:absolute;top:-935;width:24684;height:40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39729EDE" w14:textId="57BF967A" w:rsidR="00C9689F" w:rsidRPr="00217FDC" w:rsidRDefault="00C9689F" w:rsidP="00F65E3F">
                        <w:pPr>
                          <w:pStyle w:val="Heading2"/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</w:pPr>
                        <w:r w:rsidRPr="00217FDC"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  <w:t>CONTACT</w:t>
                        </w:r>
                      </w:p>
                    </w:txbxContent>
                  </v:textbox>
                </v:shape>
                <v:line id="Straight Connector 89" o:spid="_x0000_s1037" style="position:absolute;visibility:visible;mso-wrap-style:square" from="709,3152" to="26954,31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" strokecolor="gray [1629]" strokeweight="1pt">
                  <v:stroke miterlimit="4" joinstyle="miter"/>
                </v:line>
                <v:shape id="_x0000_s1038" type="#_x0000_t202" style="position:absolute;top:3309;width:27159;height:94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2452AB19" w14:textId="77777777" w:rsidR="00C9689F" w:rsidRDefault="00C9689F" w:rsidP="00C00D87">
                        <w:pPr>
                          <w:pStyle w:val="Heading2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TEL: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  <w:t>074 7007 4039</w:t>
                        </w:r>
                      </w:p>
                      <w:p w14:paraId="6A9E7A7E" w14:textId="6DEC0CA5" w:rsidR="00C9689F" w:rsidRDefault="00C9689F" w:rsidP="00C00D87">
                        <w:pPr>
                          <w:pStyle w:val="Heading2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EMAIL: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  <w:t>vbiljon@gmail.com</w:t>
                        </w:r>
                      </w:p>
                      <w:p w14:paraId="7D4584B5" w14:textId="082E1313" w:rsidR="00C9689F" w:rsidRPr="00C00D87" w:rsidRDefault="00C9689F" w:rsidP="00C00D87">
                        <w:pPr>
                          <w:pStyle w:val="Heading2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ADDRESS: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  <w:t>London, United Kingdom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4EA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E16CF0D" wp14:editId="59186872">
                <wp:simplePos x="0" y="0"/>
                <wp:positionH relativeFrom="column">
                  <wp:posOffset>-514485</wp:posOffset>
                </wp:positionH>
                <wp:positionV relativeFrom="paragraph">
                  <wp:posOffset>1455510</wp:posOffset>
                </wp:positionV>
                <wp:extent cx="2348222" cy="0"/>
                <wp:effectExtent l="0" t="0" r="14605" b="1270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8222" cy="0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244BE0" id="Straight Connector 95" o:spid="_x0000_s1026" style="position:absolute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0.5pt,114.6pt" to="144.4pt,1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" strokecolor="gray [1629]" strokeweight="1pt">
                <v:stroke miterlimit="4" joinstyle="miter"/>
              </v:line>
            </w:pict>
          </mc:Fallback>
        </mc:AlternateContent>
      </w:r>
      <w:r w:rsidR="004E4EAA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79F790D" wp14:editId="4BDC2735">
                <wp:simplePos x="0" y="0"/>
                <wp:positionH relativeFrom="column">
                  <wp:posOffset>2048989</wp:posOffset>
                </wp:positionH>
                <wp:positionV relativeFrom="paragraph">
                  <wp:posOffset>1054867</wp:posOffset>
                </wp:positionV>
                <wp:extent cx="4709795" cy="3370532"/>
                <wp:effectExtent l="0" t="0" r="1905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795" cy="3370532"/>
                          <a:chOff x="0" y="-1055948"/>
                          <a:chExt cx="2555240" cy="2940964"/>
                        </a:xfrm>
                      </wpg:grpSpPr>
                      <wps:wsp>
                        <wps:cNvPr id="37" name="officeArt object"/>
                        <wps:cNvSpPr txBox="1"/>
                        <wps:spPr>
                          <a:xfrm>
                            <a:off x="1" y="-1055948"/>
                            <a:ext cx="2468490" cy="29273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1C3F4E0" w14:textId="4DAC28BD" w:rsidR="002B6F05" w:rsidRPr="00217FDC" w:rsidRDefault="002B6F05" w:rsidP="00F65E3F">
                              <w:pPr>
                                <w:pStyle w:val="Heading2"/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</w:pPr>
                              <w:r w:rsidRPr="00217FDC">
                                <w:rPr>
                                  <w:rFonts w:ascii="Helvetica" w:hAnsi="Helvetica"/>
                                  <w:color w:val="000000" w:themeColor="text1"/>
                                  <w:sz w:val="32"/>
                                  <w:szCs w:val="32"/>
                                  <w:lang w:val="en-GB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37860" y="1054615"/>
                            <a:ext cx="2421494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officeArt object"/>
                        <wps:cNvSpPr txBox="1"/>
                        <wps:spPr>
                          <a:xfrm>
                            <a:off x="0" y="1093306"/>
                            <a:ext cx="2555240" cy="7917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685E0D3" w14:textId="752036CB" w:rsidR="001B4453" w:rsidRPr="001B4453" w:rsidRDefault="001B4453" w:rsidP="002B6F05">
                              <w:pPr>
                                <w:pStyle w:val="Heading2"/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 w:rsidRPr="001B4453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QUALIFICATIONS:</w:t>
                              </w:r>
                            </w:p>
                            <w:p w14:paraId="11CFEA85" w14:textId="713EE243" w:rsidR="002B6F05" w:rsidRDefault="002B6F05" w:rsidP="002B6F05">
                              <w:pPr>
                                <w:pStyle w:val="Heading2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MASTER OF ARCHITECTURE </w:t>
                              </w:r>
                              <w:r w:rsidR="001B445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</w:r>
                              <w:r w:rsidR="001B445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2010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BSc ARCHITECTURE </w:t>
                              </w:r>
                              <w:r w:rsidR="001B445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</w:t>
                              </w:r>
                              <w:r w:rsidR="001B445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</w:r>
                              <w:r w:rsidR="001B445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ab/>
                                <w:t xml:space="preserve">2005 - </w:t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2007</w:t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University of Pretoria, South Africa</w:t>
                              </w:r>
                            </w:p>
                            <w:p w14:paraId="5FCF21DA" w14:textId="77777777" w:rsidR="00AD5063" w:rsidRPr="00AD5063" w:rsidRDefault="00AD5063" w:rsidP="00AD5063">
                              <w:pPr>
                                <w:rPr>
                                  <w:lang w:val="en-GB" w:eastAsia="en-GB"/>
                                </w:rPr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37860" y="-707728"/>
                            <a:ext cx="2419882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officeArt object"/>
                        <wps:cNvSpPr txBox="1"/>
                        <wps:spPr>
                          <a:xfrm>
                            <a:off x="0" y="-649399"/>
                            <a:ext cx="2555240" cy="170401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A78761C" w14:textId="77777777" w:rsidR="00823975" w:rsidRPr="001B4453" w:rsidRDefault="00AA12DF" w:rsidP="002B6F05">
                              <w:pPr>
                                <w:pStyle w:val="Heading2"/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 w:rsidRPr="001B4453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COURSES COMPLETED BETWEEN 2019 – PRESENT:</w:t>
                              </w:r>
                            </w:p>
                            <w:p w14:paraId="77552345" w14:textId="41C14822" w:rsidR="00823975" w:rsidRDefault="00AA12DF" w:rsidP="002268D4">
                              <w:pPr>
                                <w:pStyle w:val="Heading2"/>
                                <w:numPr>
                                  <w:ilvl w:val="0"/>
                                  <w:numId w:val="33"/>
                                </w:numPr>
                                <w:ind w:left="567" w:hanging="283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 w:rsidRPr="00AD5063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freeCodeCamp: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>Responsive Web Design, Java</w:t>
                              </w:r>
                              <w:r w:rsidR="002268D4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S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cript Algorithms and Data Structures, Front End Development Libraries, Data Visualization</w:t>
                              </w:r>
                            </w:p>
                            <w:p w14:paraId="69EEAC4D" w14:textId="54A616A8" w:rsidR="00823975" w:rsidRDefault="00AA12DF" w:rsidP="002268D4">
                              <w:pPr>
                                <w:pStyle w:val="Heading2"/>
                                <w:numPr>
                                  <w:ilvl w:val="0"/>
                                  <w:numId w:val="33"/>
                                </w:numPr>
                                <w:ind w:left="567" w:hanging="283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 w:rsidRPr="00AD5063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Scrimba</w:t>
                              </w:r>
                              <w:r w:rsidR="00AD5063" w:rsidRPr="00AD5063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:</w:t>
                              </w:r>
                              <w:r w:rsidRPr="00AD5063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</w:t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 xml:space="preserve">The 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React Bootcamp</w:t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, CSS Animations, React &amp; GraphQL, </w:t>
                              </w:r>
                              <w:r w:rsidR="00E308C1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</w:r>
                              <w:r w:rsidR="00AD5063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D3</w:t>
                              </w:r>
                              <w:r w:rsidR="00823975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Data Visualization</w:t>
                              </w:r>
                            </w:p>
                            <w:p w14:paraId="6706B883" w14:textId="6E85298B" w:rsidR="00AA12DF" w:rsidRPr="002B6F05" w:rsidRDefault="00AD5063" w:rsidP="002268D4">
                              <w:pPr>
                                <w:pStyle w:val="Heading2"/>
                                <w:numPr>
                                  <w:ilvl w:val="0"/>
                                  <w:numId w:val="33"/>
                                </w:numPr>
                                <w:ind w:left="567" w:hanging="283"/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</w:pPr>
                              <w:r w:rsidRPr="00823975">
                                <w:rPr>
                                  <w:rFonts w:ascii="Helvetica" w:hAnsi="Helvetica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Building Projects: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br/>
                                <w:t xml:space="preserve">Various courses and tutorials on </w:t>
                              </w:r>
                              <w:r w:rsidR="00823975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>YouTube or</w:t>
                              </w:r>
                              <w:r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Udemy</w:t>
                              </w:r>
                              <w:r w:rsidR="00823975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that focus on a specific</w:t>
                              </w:r>
                              <w:r w:rsidR="00E308C1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topic or</w:t>
                              </w:r>
                              <w:r w:rsidR="00823975">
                                <w:rPr>
                                  <w:rFonts w:ascii="Helvetica" w:hAnsi="Helvetica"/>
                                  <w:b w:val="0"/>
                                  <w:bCs w:val="0"/>
                                  <w:color w:val="000000" w:themeColor="text1"/>
                                  <w:sz w:val="20"/>
                                  <w:szCs w:val="20"/>
                                  <w:lang w:val="en-GB"/>
                                </w:rPr>
                                <w:t xml:space="preserve"> item that is needed to complete the project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9F790D" id="Group 60" o:spid="_x0000_s1039" style="position:absolute;margin-left:161.35pt;margin-top:83.05pt;width:370.85pt;height:265.4pt;z-index:251798528;mso-width-relative:margin;mso-height-relative:margin" coordorigin=",-10559" coordsize="25552,294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">
                <v:shape id="_x0000_s1040" type="#_x0000_t202" style="position:absolute;top:-10559;width:24684;height:29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31C3F4E0" w14:textId="4DAC28BD" w:rsidR="002B6F05" w:rsidRPr="00217FDC" w:rsidRDefault="002B6F05" w:rsidP="00F65E3F">
                        <w:pPr>
                          <w:pStyle w:val="Heading2"/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</w:pPr>
                        <w:r w:rsidRPr="00217FDC">
                          <w:rPr>
                            <w:rFonts w:ascii="Helvetica" w:hAnsi="Helvetica"/>
                            <w:color w:val="000000" w:themeColor="text1"/>
                            <w:sz w:val="32"/>
                            <w:szCs w:val="32"/>
                            <w:lang w:val="en-GB"/>
                          </w:rPr>
                          <w:t>EDUCATION</w:t>
                        </w:r>
                      </w:p>
                    </w:txbxContent>
                  </v:textbox>
                </v:shape>
                <v:line id="Straight Connector 45" o:spid="_x0000_s1041" style="position:absolute;visibility:visible;mso-wrap-style:square" from="378,10546" to="24593,105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" strokecolor="gray [1629]" strokeweight="1pt">
                  <v:stroke miterlimit="4" joinstyle="miter"/>
                </v:line>
                <v:shape id="_x0000_s1042" type="#_x0000_t202" style="position:absolute;top:10933;width:25552;height:79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6685E0D3" w14:textId="752036CB" w:rsidR="001B4453" w:rsidRPr="001B4453" w:rsidRDefault="001B4453" w:rsidP="002B6F05">
                        <w:pPr>
                          <w:pStyle w:val="Heading2"/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 w:rsidRPr="001B4453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QUALIFICATIONS:</w:t>
                        </w:r>
                      </w:p>
                      <w:p w14:paraId="11CFEA85" w14:textId="713EE243" w:rsidR="002B6F05" w:rsidRDefault="002B6F05" w:rsidP="002B6F05">
                        <w:pPr>
                          <w:pStyle w:val="Heading2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MASTER OF ARCHITECTURE </w:t>
                        </w:r>
                        <w:r w:rsidR="001B445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</w:r>
                        <w:r w:rsidR="001B445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2010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BSc ARCHITECTURE </w:t>
                        </w:r>
                        <w:r w:rsidR="001B445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</w:t>
                        </w:r>
                        <w:r w:rsidR="001B445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</w:r>
                        <w:r w:rsidR="001B445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ab/>
                          <w:t xml:space="preserve">2005 - </w:t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2007</w:t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University of Pretoria, South Africa</w:t>
                        </w:r>
                      </w:p>
                      <w:p w14:paraId="5FCF21DA" w14:textId="77777777" w:rsidR="00AD5063" w:rsidRPr="00AD5063" w:rsidRDefault="00AD5063" w:rsidP="00AD5063">
                        <w:pPr>
                          <w:rPr>
                            <w:lang w:val="en-GB" w:eastAsia="en-GB"/>
                          </w:rPr>
                        </w:pPr>
                      </w:p>
                    </w:txbxContent>
                  </v:textbox>
                </v:shape>
                <v:line id="Straight Connector 73" o:spid="_x0000_s1043" style="position:absolute;visibility:visible;mso-wrap-style:square" from="378,-7077" to="24577,-707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" strokecolor="gray [1629]" strokeweight="1pt">
                  <v:stroke miterlimit="4" joinstyle="miter"/>
                </v:line>
                <v:shape id="_x0000_s1044" type="#_x0000_t202" style="position:absolute;top:-6493;width:25552;height:170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1A78761C" w14:textId="77777777" w:rsidR="00823975" w:rsidRPr="001B4453" w:rsidRDefault="00AA12DF" w:rsidP="002B6F05">
                        <w:pPr>
                          <w:pStyle w:val="Heading2"/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 w:rsidRPr="001B4453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COURSES COMPLETED BETWEEN 2019 – PRESENT:</w:t>
                        </w:r>
                      </w:p>
                      <w:p w14:paraId="77552345" w14:textId="41C14822" w:rsidR="00823975" w:rsidRDefault="00AA12DF" w:rsidP="002268D4">
                        <w:pPr>
                          <w:pStyle w:val="Heading2"/>
                          <w:numPr>
                            <w:ilvl w:val="0"/>
                            <w:numId w:val="33"/>
                          </w:numPr>
                          <w:ind w:left="567" w:hanging="283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 w:rsidRPr="00AD5063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freeCodeCamp: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>Responsive Web Design, Java</w:t>
                        </w:r>
                        <w:r w:rsidR="002268D4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S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cript Algorithms and Data Structures, Front End Development Libraries, Data Visualization</w:t>
                        </w:r>
                      </w:p>
                      <w:p w14:paraId="69EEAC4D" w14:textId="54A616A8" w:rsidR="00823975" w:rsidRDefault="00AA12DF" w:rsidP="002268D4">
                        <w:pPr>
                          <w:pStyle w:val="Heading2"/>
                          <w:numPr>
                            <w:ilvl w:val="0"/>
                            <w:numId w:val="33"/>
                          </w:numPr>
                          <w:ind w:left="567" w:hanging="283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 w:rsidRPr="00AD5063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Scrimba</w:t>
                        </w:r>
                        <w:r w:rsidR="00AD5063" w:rsidRPr="00AD5063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:</w:t>
                        </w:r>
                        <w:r w:rsidRPr="00AD5063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</w:t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 xml:space="preserve">The 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React Bootcamp</w:t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, CSS Animations, React &amp; GraphQL, </w:t>
                        </w:r>
                        <w:r w:rsidR="00E308C1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</w:r>
                        <w:r w:rsidR="00AD5063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D3</w:t>
                        </w:r>
                        <w:r w:rsidR="00823975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Data Visualization</w:t>
                        </w:r>
                      </w:p>
                      <w:p w14:paraId="6706B883" w14:textId="6E85298B" w:rsidR="00AA12DF" w:rsidRPr="002B6F05" w:rsidRDefault="00AD5063" w:rsidP="002268D4">
                        <w:pPr>
                          <w:pStyle w:val="Heading2"/>
                          <w:numPr>
                            <w:ilvl w:val="0"/>
                            <w:numId w:val="33"/>
                          </w:numPr>
                          <w:ind w:left="567" w:hanging="283"/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</w:pPr>
                        <w:r w:rsidRPr="00823975">
                          <w:rPr>
                            <w:rFonts w:ascii="Helvetica" w:hAnsi="Helvetica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Building Projects: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br/>
                          <w:t xml:space="preserve">Various courses and tutorials on </w:t>
                        </w:r>
                        <w:r w:rsidR="00823975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>YouTube or</w:t>
                        </w:r>
                        <w:r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Udemy</w:t>
                        </w:r>
                        <w:r w:rsidR="00823975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that focus on a specific</w:t>
                        </w:r>
                        <w:r w:rsidR="00E308C1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topic or</w:t>
                        </w:r>
                        <w:r w:rsidR="00823975">
                          <w:rPr>
                            <w:rFonts w:ascii="Helvetica" w:hAnsi="Helvetica"/>
                            <w:b w:val="0"/>
                            <w:bCs w:val="0"/>
                            <w:color w:val="000000" w:themeColor="text1"/>
                            <w:sz w:val="20"/>
                            <w:szCs w:val="20"/>
                            <w:lang w:val="en-GB"/>
                          </w:rPr>
                          <w:t xml:space="preserve"> item that is needed to complete the project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63DC">
        <w:rPr>
          <w:noProof/>
          <w:sz w:val="27"/>
          <w:szCs w:val="27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2FA82029" wp14:editId="3C7F154D">
                <wp:simplePos x="0" y="0"/>
                <wp:positionH relativeFrom="margin">
                  <wp:posOffset>-571809</wp:posOffset>
                </wp:positionH>
                <wp:positionV relativeFrom="line">
                  <wp:posOffset>1053003</wp:posOffset>
                </wp:positionV>
                <wp:extent cx="2441575" cy="2162432"/>
                <wp:effectExtent l="0" t="0" r="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75" cy="21624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872EBCA" w14:textId="53E98BDE" w:rsidR="006E0335" w:rsidRDefault="00823975" w:rsidP="00E308C1">
                            <w:pPr>
                              <w:pStyle w:val="Heading2"/>
                              <w:rPr>
                                <w:rFonts w:ascii="Helvetica" w:hAnsi="Helvetica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17FDC">
                              <w:rPr>
                                <w:rFonts w:ascii="Helvetica" w:hAnsi="Helvetica"/>
                                <w:color w:val="000000" w:themeColor="text1"/>
                                <w:sz w:val="32"/>
                                <w:szCs w:val="32"/>
                              </w:rPr>
                              <w:t>INTRODUCTION</w:t>
                            </w:r>
                          </w:p>
                          <w:p w14:paraId="41A7B0D2" w14:textId="77777777" w:rsidR="005B7F0F" w:rsidRPr="005B7F0F" w:rsidRDefault="005B7F0F" w:rsidP="005B7F0F">
                            <w:pPr>
                              <w:rPr>
                                <w:lang w:eastAsia="en-GB"/>
                              </w:rPr>
                            </w:pPr>
                          </w:p>
                          <w:p w14:paraId="50B439CE" w14:textId="227F264E" w:rsidR="00E308C1" w:rsidRDefault="00BD2313" w:rsidP="00E308C1">
                            <w:pPr>
                              <w:pStyle w:val="Default"/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0106C"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An enthusi</w:t>
                            </w:r>
                            <w:r w:rsidR="00E57704" w:rsidRPr="0090106C"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astic individual seeking a new challenging career after many years in the Design / Construction Industry. </w:t>
                            </w:r>
                          </w:p>
                          <w:p w14:paraId="0BCC7250" w14:textId="29993ED0" w:rsidR="006E0335" w:rsidRPr="0090106C" w:rsidRDefault="00E308C1" w:rsidP="00E308C1">
                            <w:pPr>
                              <w:pStyle w:val="Default"/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r w:rsidR="00E57704" w:rsidRPr="0090106C"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Being no stranger to work</w:t>
                            </w:r>
                            <w:r w:rsidR="001563DC"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ing</w:t>
                            </w:r>
                            <w:r w:rsidR="00E57704" w:rsidRPr="0090106C">
                              <w:rPr>
                                <w:rFonts w:ascii="Helvetica" w:hAnsi="Helvetica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under pressure and in a team environment, I believe that Software Development would be a natural fit where my logical and creative thinking can be utilized.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82029" id="_x0000_s1045" type="#_x0000_t202" style="position:absolute;margin-left:-45pt;margin-top:82.9pt;width:192.25pt;height:170.25pt;z-index:25166028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" filled="f" stroked="f" strokeweight="1pt">
                <v:stroke miterlimit="4"/>
                <v:textbox inset="4pt,4pt,4pt,4pt">
                  <w:txbxContent>
                    <w:p w14:paraId="1872EBCA" w14:textId="53E98BDE" w:rsidR="006E0335" w:rsidRDefault="00823975" w:rsidP="00E308C1">
                      <w:pPr>
                        <w:pStyle w:val="Heading2"/>
                        <w:rPr>
                          <w:rFonts w:ascii="Helvetica" w:hAnsi="Helvetica"/>
                          <w:color w:val="000000" w:themeColor="text1"/>
                          <w:sz w:val="32"/>
                          <w:szCs w:val="32"/>
                        </w:rPr>
                      </w:pPr>
                      <w:r w:rsidRPr="00217FDC">
                        <w:rPr>
                          <w:rFonts w:ascii="Helvetica" w:hAnsi="Helvetica"/>
                          <w:color w:val="000000" w:themeColor="text1"/>
                          <w:sz w:val="32"/>
                          <w:szCs w:val="32"/>
                        </w:rPr>
                        <w:t>INTRODUCTION</w:t>
                      </w:r>
                    </w:p>
                    <w:p w14:paraId="41A7B0D2" w14:textId="77777777" w:rsidR="005B7F0F" w:rsidRPr="005B7F0F" w:rsidRDefault="005B7F0F" w:rsidP="005B7F0F">
                      <w:pPr>
                        <w:rPr>
                          <w:lang w:eastAsia="en-GB"/>
                        </w:rPr>
                      </w:pPr>
                    </w:p>
                    <w:p w14:paraId="50B439CE" w14:textId="227F264E" w:rsidR="00E308C1" w:rsidRDefault="00BD2313" w:rsidP="00E308C1">
                      <w:pPr>
                        <w:pStyle w:val="Default"/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90106C"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An enthusi</w:t>
                      </w:r>
                      <w:r w:rsidR="00E57704" w:rsidRPr="0090106C"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astic individual seeking a new challenging career after many years in the Design / Construction Industry. </w:t>
                      </w:r>
                    </w:p>
                    <w:p w14:paraId="0BCC7250" w14:textId="29993ED0" w:rsidR="006E0335" w:rsidRPr="0090106C" w:rsidRDefault="00E308C1" w:rsidP="00E308C1">
                      <w:pPr>
                        <w:pStyle w:val="Default"/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</w:r>
                      <w:r w:rsidR="00E57704" w:rsidRPr="0090106C"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Being no stranger to work</w:t>
                      </w:r>
                      <w:r w:rsidR="001563DC"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ing</w:t>
                      </w:r>
                      <w:r w:rsidR="00E57704" w:rsidRPr="0090106C">
                        <w:rPr>
                          <w:rFonts w:ascii="Helvetica" w:hAnsi="Helvetica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under pressure and in a team environment, I believe that Software Development would be a natural fit where my logical and creative thinking can be utilized.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217FDC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CA7F803" wp14:editId="32EECDFA">
                <wp:simplePos x="0" y="0"/>
                <wp:positionH relativeFrom="column">
                  <wp:posOffset>-720090</wp:posOffset>
                </wp:positionH>
                <wp:positionV relativeFrom="paragraph">
                  <wp:posOffset>8707404</wp:posOffset>
                </wp:positionV>
                <wp:extent cx="2678079" cy="0"/>
                <wp:effectExtent l="12700" t="12700" r="1905" b="1270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8079" cy="0"/>
                        </a:xfrm>
                        <a:prstGeom prst="line">
                          <a:avLst/>
                        </a:prstGeom>
                        <a:noFill/>
                        <a:ln w="28575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B6371" id="Straight Connector 92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7pt,685.6pt" to="154.15pt,68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" strokeweight="2.25pt">
                <v:stroke miterlimit="4" joinstyle="miter"/>
              </v:line>
            </w:pict>
          </mc:Fallback>
        </mc:AlternateContent>
      </w:r>
      <w:r w:rsidR="00E308C1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CEB6938" wp14:editId="40F11827">
                <wp:simplePos x="0" y="0"/>
                <wp:positionH relativeFrom="column">
                  <wp:posOffset>2056765</wp:posOffset>
                </wp:positionH>
                <wp:positionV relativeFrom="paragraph">
                  <wp:posOffset>4938395</wp:posOffset>
                </wp:positionV>
                <wp:extent cx="4622800" cy="238506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2800" cy="2385060"/>
                          <a:chOff x="0" y="0"/>
                          <a:chExt cx="4465320" cy="2385791"/>
                        </a:xfrm>
                      </wpg:grpSpPr>
                      <wps:wsp>
                        <wps:cNvPr id="4" name="officeArt object"/>
                        <wps:cNvSpPr txBox="1"/>
                        <wps:spPr>
                          <a:xfrm>
                            <a:off x="0" y="627353"/>
                            <a:ext cx="4465320" cy="175843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5E9CFCE" w14:textId="49E3C776" w:rsidR="00F65E3F" w:rsidRPr="00A54B38" w:rsidRDefault="00F65E3F" w:rsidP="00F81693">
                              <w:pPr>
                                <w:pStyle w:val="Default"/>
                                <w:spacing w:after="40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Subcontractor / Supplier of Cross-Laminated Timber (CLT) structural solutions</w:t>
                              </w:r>
                              <w:r w:rsidR="00F36B4D"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  <w:p w14:paraId="4267E251" w14:textId="0825B396" w:rsidR="00F36B4D" w:rsidRPr="00A54B38" w:rsidRDefault="00F36B4D" w:rsidP="00F81693">
                              <w:pPr>
                                <w:pStyle w:val="Default"/>
                                <w:spacing w:after="40"/>
                                <w:rPr>
                                  <w:rFonts w:ascii="Helvetica" w:eastAsia="Trebuchet MS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Responsibilities: </w:t>
                              </w:r>
                            </w:p>
                            <w:p w14:paraId="35D5FB56" w14:textId="28437FCE" w:rsidR="00F65E3F" w:rsidRPr="00A54B38" w:rsidRDefault="00D65679" w:rsidP="00044D54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Coordinate projects and review design, services and connections with architects, mechanical and structural engineers.</w:t>
                              </w:r>
                            </w:p>
                            <w:p w14:paraId="28E3DB7D" w14:textId="1827460E" w:rsidR="00D65679" w:rsidRPr="00A54B38" w:rsidRDefault="00D65679" w:rsidP="00044D54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Liaise with project team members to ensure that relevant information is received and delivered to program requirements.</w:t>
                              </w:r>
                            </w:p>
                            <w:p w14:paraId="0E32BC87" w14:textId="799155D2" w:rsidR="00D65679" w:rsidRPr="00A54B38" w:rsidRDefault="00D65679" w:rsidP="00044D54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Coordinating site operations of material deliveries in in-house construction team.</w:t>
                              </w:r>
                            </w:p>
                            <w:p w14:paraId="57963FCA" w14:textId="79A41C43" w:rsidR="00D65679" w:rsidRPr="00A54B38" w:rsidRDefault="00D65679" w:rsidP="00044D54">
                              <w:pPr>
                                <w:pStyle w:val="Default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Prepare drawings for approval by architects, engineers and used for construction.</w:t>
                              </w:r>
                            </w:p>
                            <w:p w14:paraId="6E4154DF" w14:textId="77777777" w:rsidR="00F65E3F" w:rsidRPr="00A54B38" w:rsidRDefault="00F65E3F" w:rsidP="00B007D2">
                              <w:pPr>
                                <w:pStyle w:val="Default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7" name="officeArt object"/>
                        <wps:cNvSpPr txBox="1"/>
                        <wps:spPr>
                          <a:xfrm>
                            <a:off x="5508" y="203812"/>
                            <a:ext cx="1989455" cy="47707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 id="13">
                          <w:txbxContent>
                            <w:p w14:paraId="1F0FBA81" w14:textId="4B4A1F99" w:rsidR="00F36B4D" w:rsidRPr="00A54B38" w:rsidRDefault="00F81693" w:rsidP="00A54B38">
                              <w:pPr>
                                <w:pStyle w:val="Default"/>
                                <w:spacing w:line="276" w:lineRule="auto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KLH UK Ltd </w:t>
                              </w:r>
                            </w:p>
                            <w:p w14:paraId="4C213615" w14:textId="6321BC33" w:rsidR="00006CBD" w:rsidRPr="00A54B38" w:rsidRDefault="00F36B4D" w:rsidP="00D65679">
                              <w:pPr>
                                <w:pStyle w:val="Default"/>
                                <w:spacing w:after="40" w:line="276" w:lineRule="auto"/>
                                <w:jc w:val="right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London, UK</w:t>
                              </w:r>
                              <w:r w:rsidR="00D65679"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  <w:r w:rsidR="0090106C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July 2015 - present</w:t>
                              </w:r>
                            </w:p>
                            <w:p w14:paraId="3385D053" w14:textId="77777777" w:rsidR="00006CBD" w:rsidRPr="00A54B38" w:rsidRDefault="00006CBD" w:rsidP="00F36B4D">
                              <w:pPr>
                                <w:pStyle w:val="Default"/>
                                <w:spacing w:line="276" w:lineRule="auto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vert="horz" wrap="square" lIns="50800" tIns="50800" rIns="50800" bIns="50800" numCol="1" anchor="t">
                          <a:noAutofit/>
                        </wps:bodyPr>
                      </wps:wsp>
                      <wps:wsp>
                        <wps:cNvPr id="6" name="officeArt object"/>
                        <wps:cNvSpPr txBox="1"/>
                        <wps:spPr>
                          <a:xfrm>
                            <a:off x="2473286" y="209321"/>
                            <a:ext cx="1989455" cy="49455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linkedTxbx id="13" seq="1"/>
                        <wps:bodyPr vert="horz" wrap="square" lIns="50800" tIns="50800" rIns="50800" bIns="50800" numCol="1" anchor="t"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75848" y="243625"/>
                            <a:ext cx="4321175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1016" y="0"/>
                            <a:ext cx="2222500" cy="27432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2872FB0A" w14:textId="48500D6D" w:rsidR="00A54B38" w:rsidRPr="00A54B38" w:rsidRDefault="00A54B38">
                              <w:pPr>
                                <w:rPr>
                                  <w:rFonts w:ascii="Helvetica" w:hAnsi="Helvetica"/>
                                  <w:b/>
                                  <w:bCs/>
                                  <w:sz w:val="21"/>
                                  <w:szCs w:val="21"/>
                                  <w:lang w:val="en-GB"/>
                                </w:rPr>
                              </w:pPr>
                              <w:r w:rsidRPr="00A54B38">
                                <w:rPr>
                                  <w:rFonts w:ascii="Helvetica" w:hAnsi="Helvetica"/>
                                  <w:b/>
                                  <w:bCs/>
                                  <w:sz w:val="21"/>
                                  <w:szCs w:val="21"/>
                                  <w:lang w:val="en-GB"/>
                                </w:rPr>
                                <w:t>Project Technician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B6938" id="Group 26" o:spid="_x0000_s1046" style="position:absolute;margin-left:161.95pt;margin-top:388.85pt;width:364pt;height:187.8pt;z-index:251779072;mso-width-relative:margin;mso-height-relative:margin" coordsize="44653,238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">
                <v:shape id="_x0000_s1047" type="#_x0000_t202" style="position:absolute;top:6273;width:44653;height:17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" filled="f" stroked="f" strokeweight="1pt">
                  <v:stroke miterlimit="4"/>
                  <v:textbox inset="4pt,4pt,4pt,4pt">
                    <w:txbxContent>
                      <w:p w14:paraId="45E9CFCE" w14:textId="49E3C776" w:rsidR="00F65E3F" w:rsidRPr="00A54B38" w:rsidRDefault="00F65E3F" w:rsidP="00F81693">
                        <w:pPr>
                          <w:pStyle w:val="Default"/>
                          <w:spacing w:after="40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Subcontractor / Supplier of Cross-Laminated Timber (CLT) structural solutions</w:t>
                        </w:r>
                        <w:r w:rsidR="00F36B4D"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4267E251" w14:textId="0825B396" w:rsidR="00F36B4D" w:rsidRPr="00A54B38" w:rsidRDefault="00F36B4D" w:rsidP="00F81693">
                        <w:pPr>
                          <w:pStyle w:val="Default"/>
                          <w:spacing w:after="40"/>
                          <w:rPr>
                            <w:rFonts w:ascii="Helvetica" w:eastAsia="Trebuchet MS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Responsibilities: </w:t>
                        </w:r>
                      </w:p>
                      <w:p w14:paraId="35D5FB56" w14:textId="28437FCE" w:rsidR="00F65E3F" w:rsidRPr="00A54B38" w:rsidRDefault="00D65679" w:rsidP="00044D54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Coordinate projects and review design, services and connections with architects, mechanical and structural engineers.</w:t>
                        </w:r>
                      </w:p>
                      <w:p w14:paraId="28E3DB7D" w14:textId="1827460E" w:rsidR="00D65679" w:rsidRPr="00A54B38" w:rsidRDefault="00D65679" w:rsidP="00044D54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Liaise with project team members to ensure that relevant information is received and delivered to program requirements.</w:t>
                        </w:r>
                      </w:p>
                      <w:p w14:paraId="0E32BC87" w14:textId="799155D2" w:rsidR="00D65679" w:rsidRPr="00A54B38" w:rsidRDefault="00D65679" w:rsidP="00044D54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Coordinating site operations of material deliveries in in-house construction team.</w:t>
                        </w:r>
                      </w:p>
                      <w:p w14:paraId="57963FCA" w14:textId="79A41C43" w:rsidR="00D65679" w:rsidRPr="00A54B38" w:rsidRDefault="00D65679" w:rsidP="00044D54">
                        <w:pPr>
                          <w:pStyle w:val="Default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Prepare drawings for approval by architects, engineers and used for construction.</w:t>
                        </w:r>
                      </w:p>
                      <w:p w14:paraId="6E4154DF" w14:textId="77777777" w:rsidR="00F65E3F" w:rsidRPr="00A54B38" w:rsidRDefault="00F65E3F" w:rsidP="00B007D2">
                        <w:pPr>
                          <w:pStyle w:val="Default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048" type="#_x0000_t202" style="position:absolute;left:55;top:2038;width:19894;height:4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" filled="f" stroked="f" strokeweight="1pt">
                  <v:stroke miterlimit="4"/>
                  <v:textbox style="mso-next-textbox:#_x0000_s1049" inset="4pt,4pt,4pt,4pt">
                    <w:txbxContent>
                      <w:p w14:paraId="1F0FBA81" w14:textId="4B4A1F99" w:rsidR="00F36B4D" w:rsidRPr="00A54B38" w:rsidRDefault="00F81693" w:rsidP="00A54B38">
                        <w:pPr>
                          <w:pStyle w:val="Default"/>
                          <w:spacing w:line="276" w:lineRule="auto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KLH UK Ltd </w:t>
                        </w:r>
                      </w:p>
                      <w:p w14:paraId="4C213615" w14:textId="6321BC33" w:rsidR="00006CBD" w:rsidRPr="00A54B38" w:rsidRDefault="00F36B4D" w:rsidP="00D65679">
                        <w:pPr>
                          <w:pStyle w:val="Default"/>
                          <w:spacing w:after="40" w:line="276" w:lineRule="auto"/>
                          <w:jc w:val="right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London, UK</w:t>
                        </w:r>
                        <w:r w:rsidR="00D65679"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  <w:r w:rsidR="0090106C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July 2015 - present</w:t>
                        </w:r>
                      </w:p>
                      <w:p w14:paraId="3385D053" w14:textId="77777777" w:rsidR="00006CBD" w:rsidRPr="00A54B38" w:rsidRDefault="00006CBD" w:rsidP="00F36B4D">
                        <w:pPr>
                          <w:pStyle w:val="Default"/>
                          <w:spacing w:line="276" w:lineRule="auto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049" type="#_x0000_t202" style="position:absolute;left:24732;top:2093;width:19895;height:49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" filled="f" stroked="f" strokeweight="1pt">
                  <v:stroke miterlimit="4"/>
                  <v:textbox inset="4pt,4pt,4pt,4pt">
                    <w:txbxContent/>
                  </v:textbox>
                </v:shape>
                <v:line id="Straight Connector 19" o:spid="_x0000_s1050" style="position:absolute;visibility:visible;mso-wrap-style:square" from="758,2436" to="43970,24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" strokecolor="gray [1629]" strokeweight="1pt">
                  <v:stroke miterlimit="4" joinstyle="miter"/>
                </v:line>
                <v:shape id="Text Box 22" o:spid="_x0000_s1051" type="#_x0000_t202" style="position:absolute;left:110;width:2222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2872FB0A" w14:textId="48500D6D" w:rsidR="00A54B38" w:rsidRPr="00A54B38" w:rsidRDefault="00A54B38">
                        <w:pPr>
                          <w:rPr>
                            <w:rFonts w:ascii="Helvetica" w:hAnsi="Helvetica"/>
                            <w:b/>
                            <w:bCs/>
                            <w:sz w:val="21"/>
                            <w:szCs w:val="21"/>
                            <w:lang w:val="en-GB"/>
                          </w:rPr>
                        </w:pPr>
                        <w:r w:rsidRPr="00A54B38">
                          <w:rPr>
                            <w:rFonts w:ascii="Helvetica" w:hAnsi="Helvetica"/>
                            <w:b/>
                            <w:bCs/>
                            <w:sz w:val="21"/>
                            <w:szCs w:val="21"/>
                            <w:lang w:val="en-GB"/>
                          </w:rPr>
                          <w:t>Project Technician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308C1">
        <w:rPr>
          <w:noProof/>
          <w:sz w:val="27"/>
          <w:szCs w:val="27"/>
        </w:rPr>
        <mc:AlternateContent>
          <mc:Choice Requires="wps">
            <w:drawing>
              <wp:anchor distT="152400" distB="152400" distL="152400" distR="152400" simplePos="0" relativeHeight="251766784" behindDoc="0" locked="0" layoutInCell="1" allowOverlap="1" wp14:anchorId="039ABFD5" wp14:editId="1996957A">
                <wp:simplePos x="0" y="0"/>
                <wp:positionH relativeFrom="margin">
                  <wp:posOffset>2063115</wp:posOffset>
                </wp:positionH>
                <wp:positionV relativeFrom="line">
                  <wp:posOffset>4589145</wp:posOffset>
                </wp:positionV>
                <wp:extent cx="4283075" cy="361315"/>
                <wp:effectExtent l="0" t="0" r="0" b="0"/>
                <wp:wrapNone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075" cy="3613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70574C" w14:textId="7914F9F9" w:rsidR="00F65E3F" w:rsidRPr="00217FDC" w:rsidRDefault="00C17DEF" w:rsidP="00F65E3F">
                            <w:pPr>
                              <w:pStyle w:val="Heading2"/>
                              <w:rPr>
                                <w:rFonts w:ascii="Helvetica" w:hAnsi="Helvetica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217FDC">
                              <w:rPr>
                                <w:rFonts w:ascii="Helvetica" w:hAnsi="Helvetica"/>
                                <w:color w:val="000000" w:themeColor="text1"/>
                                <w:sz w:val="32"/>
                                <w:szCs w:val="32"/>
                              </w:rPr>
                              <w:t>WORK</w:t>
                            </w:r>
                            <w:r w:rsidR="00F65E3F" w:rsidRPr="00217FDC">
                              <w:rPr>
                                <w:rFonts w:ascii="Helvetica" w:hAnsi="Helvetica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65E3F" w:rsidRPr="00217FDC">
                              <w:rPr>
                                <w:rStyle w:val="Hyperlink"/>
                                <w:rFonts w:ascii="Helvetica" w:hAnsi="Helvetica"/>
                                <w:color w:val="000000" w:themeColor="text1"/>
                                <w:sz w:val="32"/>
                                <w:szCs w:val="32"/>
                                <w:u w:val="non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ABFD5" id="_x0000_s1052" type="#_x0000_t202" style="position:absolute;margin-left:162.45pt;margin-top:361.35pt;width:337.25pt;height:28.45pt;z-index:25176678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" filled="f" stroked="f" strokeweight="1pt">
                <v:stroke miterlimit="4"/>
                <v:textbox inset="4pt,4pt,4pt,4pt">
                  <w:txbxContent>
                    <w:p w14:paraId="2F70574C" w14:textId="7914F9F9" w:rsidR="00F65E3F" w:rsidRPr="00217FDC" w:rsidRDefault="00C17DEF" w:rsidP="00F65E3F">
                      <w:pPr>
                        <w:pStyle w:val="Heading2"/>
                        <w:rPr>
                          <w:rFonts w:ascii="Helvetica" w:hAnsi="Helvetica"/>
                          <w:color w:val="000000" w:themeColor="text1"/>
                          <w:sz w:val="32"/>
                          <w:szCs w:val="32"/>
                        </w:rPr>
                      </w:pPr>
                      <w:r w:rsidRPr="00217FDC">
                        <w:rPr>
                          <w:rFonts w:ascii="Helvetica" w:hAnsi="Helvetica"/>
                          <w:color w:val="000000" w:themeColor="text1"/>
                          <w:sz w:val="32"/>
                          <w:szCs w:val="32"/>
                        </w:rPr>
                        <w:t>WORK</w:t>
                      </w:r>
                      <w:r w:rsidR="00F65E3F" w:rsidRPr="00217FDC">
                        <w:rPr>
                          <w:rFonts w:ascii="Helvetica" w:hAnsi="Helvetica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F65E3F" w:rsidRPr="00217FDC">
                        <w:rPr>
                          <w:rStyle w:val="Hyperlink"/>
                          <w:rFonts w:ascii="Helvetica" w:hAnsi="Helvetica"/>
                          <w:color w:val="000000" w:themeColor="text1"/>
                          <w:sz w:val="32"/>
                          <w:szCs w:val="32"/>
                          <w:u w:val="non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E308C1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F7C4D81" wp14:editId="65A47A04">
                <wp:simplePos x="0" y="0"/>
                <wp:positionH relativeFrom="column">
                  <wp:posOffset>2056765</wp:posOffset>
                </wp:positionH>
                <wp:positionV relativeFrom="paragraph">
                  <wp:posOffset>7164879</wp:posOffset>
                </wp:positionV>
                <wp:extent cx="4622800" cy="2854325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2800" cy="2854325"/>
                          <a:chOff x="0" y="0"/>
                          <a:chExt cx="4465320" cy="2854995"/>
                        </a:xfrm>
                      </wpg:grpSpPr>
                      <wps:wsp>
                        <wps:cNvPr id="32" name="officeArt object"/>
                        <wps:cNvSpPr txBox="1"/>
                        <wps:spPr>
                          <a:xfrm>
                            <a:off x="0" y="1184765"/>
                            <a:ext cx="4465320" cy="167023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E3F286A" w14:textId="23925F8E" w:rsidR="0090106C" w:rsidRPr="00A54B38" w:rsidRDefault="0090106C" w:rsidP="00F81693">
                              <w:pPr>
                                <w:pStyle w:val="Hyperlink"/>
                                <w:spacing w:after="40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Architectural Offices specializing in luxury residential, educational and transport (urban design) projects</w:t>
                              </w: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17FE4B51" w14:textId="77777777" w:rsidR="0090106C" w:rsidRPr="00A54B38" w:rsidRDefault="0090106C" w:rsidP="00F81693">
                              <w:pPr>
                                <w:pStyle w:val="Hyperlink"/>
                                <w:spacing w:after="40"/>
                                <w:rPr>
                                  <w:rFonts w:ascii="Helvetica" w:eastAsia="Trebuchet MS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Responsibilities: </w:t>
                              </w:r>
                            </w:p>
                            <w:p w14:paraId="119C2FFB" w14:textId="2F1B231E" w:rsidR="0090106C" w:rsidRPr="00A54B38" w:rsidRDefault="00F23514" w:rsidP="00044D54">
                              <w:pPr>
                                <w:pStyle w:val="Hyperlink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Project Leader for </w:t>
                              </w:r>
                              <w:r w:rsidR="00C17DEF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anaging and implementing Concept Design, Design Development, Tender, Construction Drawings and Contract Administration of various projects</w:t>
                              </w:r>
                              <w:r w:rsidR="0090106C"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2FE96396" w14:textId="038E073F" w:rsidR="0090106C" w:rsidRPr="00A54B38" w:rsidRDefault="00F23514" w:rsidP="00044D54">
                              <w:pPr>
                                <w:pStyle w:val="Hyperlink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Working on Design Presentations to Clients / Investors</w:t>
                              </w:r>
                              <w:r w:rsidR="0090106C"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7C7827AC" w14:textId="65F8938E" w:rsidR="0090106C" w:rsidRPr="00F23514" w:rsidRDefault="00F23514" w:rsidP="00F23514">
                              <w:pPr>
                                <w:pStyle w:val="Hyperlink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Liaising with engineers, quantity surveyors</w:t>
                              </w:r>
                              <w:r w:rsidR="00C17DEF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and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contractors</w:t>
                              </w:r>
                              <w:r w:rsidR="00C17DEF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regarding the building design</w:t>
                              </w:r>
                              <w:r w:rsidR="0090106C"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2896E5B3" w14:textId="77777777" w:rsidR="0090106C" w:rsidRPr="00A54B38" w:rsidRDefault="0090106C" w:rsidP="00B007D2">
                              <w:pPr>
                                <w:pStyle w:val="Hyperlink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33" name="officeArt object"/>
                        <wps:cNvSpPr txBox="1"/>
                        <wps:spPr>
                          <a:xfrm>
                            <a:off x="5508" y="714643"/>
                            <a:ext cx="1989455" cy="59548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 id="17">
                          <w:txbxContent>
                            <w:p w14:paraId="7B17F16C" w14:textId="776233A9" w:rsidR="0090106C" w:rsidRPr="0090106C" w:rsidRDefault="0090106C" w:rsidP="00A54B38">
                              <w:pPr>
                                <w:pStyle w:val="Hyperlink"/>
                                <w:spacing w:line="276" w:lineRule="auto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Meyer + Associates Architects and Urban Designers</w:t>
                              </w:r>
                            </w:p>
                            <w:p w14:paraId="6095BD7C" w14:textId="03406262" w:rsidR="0090106C" w:rsidRPr="00A54B38" w:rsidRDefault="0090106C" w:rsidP="00D65679">
                              <w:pPr>
                                <w:pStyle w:val="Hyperlink"/>
                                <w:spacing w:after="40" w:line="276" w:lineRule="auto"/>
                                <w:jc w:val="right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Cape Town</w:t>
                              </w: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South Africa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Apr 2012 – Sept 2014</w:t>
                              </w: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6B93249F" w14:textId="77777777" w:rsidR="0090106C" w:rsidRPr="00A54B38" w:rsidRDefault="0090106C" w:rsidP="00F36B4D">
                              <w:pPr>
                                <w:pStyle w:val="Hyperlink"/>
                                <w:spacing w:line="276" w:lineRule="auto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vert="horz" wrap="square" lIns="50800" tIns="50800" rIns="50800" bIns="50800" numCol="1" anchor="t">
                          <a:noAutofit/>
                        </wps:bodyPr>
                      </wps:wsp>
                      <wps:wsp>
                        <wps:cNvPr id="34" name="officeArt object"/>
                        <wps:cNvSpPr txBox="1"/>
                        <wps:spPr>
                          <a:xfrm>
                            <a:off x="2473286" y="712882"/>
                            <a:ext cx="1989455" cy="44954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linkedTxbx id="17" seq="1"/>
                        <wps:bodyPr vert="horz" wrap="square" lIns="50800" tIns="50800" rIns="50800" bIns="50800" numCol="1" anchor="t"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75848" y="243625"/>
                            <a:ext cx="4321175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1016" y="0"/>
                            <a:ext cx="2222500" cy="27432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6F0DB28" w14:textId="191EB9A7" w:rsidR="0090106C" w:rsidRPr="00A54B38" w:rsidRDefault="0090106C">
                              <w:pPr>
                                <w:rPr>
                                  <w:rFonts w:ascii="Helvetica" w:hAnsi="Helvetica"/>
                                  <w:b/>
                                  <w:bCs/>
                                  <w:sz w:val="21"/>
                                  <w:szCs w:val="21"/>
                                  <w:lang w:val="en-GB"/>
                                </w:rPr>
                              </w:pPr>
                              <w:r w:rsidRPr="00A54B38">
                                <w:rPr>
                                  <w:rFonts w:ascii="Helvetica" w:hAnsi="Helvetica"/>
                                  <w:b/>
                                  <w:bCs/>
                                  <w:sz w:val="21"/>
                                  <w:szCs w:val="21"/>
                                  <w:lang w:val="en-GB"/>
                                </w:rPr>
                                <w:t xml:space="preserve">Project </w:t>
                              </w:r>
                              <w:r>
                                <w:rPr>
                                  <w:rFonts w:ascii="Helvetica" w:hAnsi="Helvetica"/>
                                  <w:b/>
                                  <w:bCs/>
                                  <w:sz w:val="21"/>
                                  <w:szCs w:val="21"/>
                                  <w:lang w:val="en-GB"/>
                                </w:rPr>
                                <w:t>Architect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fficeArt object"/>
                        <wps:cNvSpPr txBox="1"/>
                        <wps:spPr>
                          <a:xfrm>
                            <a:off x="5508" y="290780"/>
                            <a:ext cx="1989455" cy="65503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 id="19">
                          <w:txbxContent>
                            <w:p w14:paraId="10C62D70" w14:textId="14BA670D" w:rsidR="0090106C" w:rsidRPr="0090106C" w:rsidRDefault="0090106C" w:rsidP="00A54B38">
                              <w:pPr>
                                <w:pStyle w:val="Hyperlink"/>
                                <w:spacing w:line="276" w:lineRule="auto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KM2/K Architects and Interior Designers</w:t>
                              </w:r>
                            </w:p>
                            <w:p w14:paraId="1DC9D6BD" w14:textId="47146C93" w:rsidR="0090106C" w:rsidRPr="00A54B38" w:rsidRDefault="0090106C" w:rsidP="00D65679">
                              <w:pPr>
                                <w:pStyle w:val="Hyperlink"/>
                                <w:spacing w:after="40" w:line="276" w:lineRule="auto"/>
                                <w:jc w:val="right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Cape Town</w:t>
                              </w: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South Africa</w:t>
                              </w:r>
                              <w:r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Oct 2014 – Jun 2015</w:t>
                              </w:r>
                              <w:r w:rsidRPr="00A54B38"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633FDB36" w14:textId="77777777" w:rsidR="0090106C" w:rsidRPr="00A54B38" w:rsidRDefault="0090106C" w:rsidP="00F36B4D">
                              <w:pPr>
                                <w:pStyle w:val="Hyperlink"/>
                                <w:spacing w:line="276" w:lineRule="auto"/>
                                <w:rPr>
                                  <w:rFonts w:ascii="Helvetica" w:hAnsi="Helvetica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vert="horz" wrap="square" lIns="50800" tIns="50800" rIns="50800" bIns="50800" numCol="1" anchor="t">
                          <a:noAutofit/>
                        </wps:bodyPr>
                      </wps:wsp>
                      <wps:wsp>
                        <wps:cNvPr id="50" name="officeArt object"/>
                        <wps:cNvSpPr txBox="1"/>
                        <wps:spPr>
                          <a:xfrm>
                            <a:off x="2473286" y="296316"/>
                            <a:ext cx="1989455" cy="4945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linkedTxbx id="19" seq="1"/>
                        <wps:bodyPr vert="horz"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7C4D81" id="Group 29" o:spid="_x0000_s1053" style="position:absolute;margin-left:161.95pt;margin-top:564.15pt;width:364pt;height:224.75pt;z-index:251781120;mso-width-relative:margin;mso-height-relative:margin" coordsize="44653,285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">
                <v:shape id="_x0000_s1054" type="#_x0000_t202" style="position:absolute;top:11847;width:44653;height:167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3E3F286A" w14:textId="23925F8E" w:rsidR="0090106C" w:rsidRPr="00A54B38" w:rsidRDefault="0090106C" w:rsidP="00F81693">
                        <w:pPr>
                          <w:pStyle w:val="Hyperlink"/>
                          <w:spacing w:after="40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Architectural Offices specializing in luxury residential, educational and transport (urban design) projects</w:t>
                        </w: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</w:p>
                      <w:p w14:paraId="17FE4B51" w14:textId="77777777" w:rsidR="0090106C" w:rsidRPr="00A54B38" w:rsidRDefault="0090106C" w:rsidP="00F81693">
                        <w:pPr>
                          <w:pStyle w:val="Hyperlink"/>
                          <w:spacing w:after="40"/>
                          <w:rPr>
                            <w:rFonts w:ascii="Helvetica" w:eastAsia="Trebuchet MS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Responsibilities: </w:t>
                        </w:r>
                      </w:p>
                      <w:p w14:paraId="119C2FFB" w14:textId="2F1B231E" w:rsidR="0090106C" w:rsidRPr="00A54B38" w:rsidRDefault="00F23514" w:rsidP="00044D54">
                        <w:pPr>
                          <w:pStyle w:val="Hyperlink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Project Leader for </w:t>
                        </w:r>
                        <w:r w:rsidR="00C17DEF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anaging and implementing Concept Design, Design Development, Tender, Construction Drawings and Contract Administration of various projects</w:t>
                        </w:r>
                        <w:r w:rsidR="0090106C"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</w:p>
                      <w:p w14:paraId="2FE96396" w14:textId="038E073F" w:rsidR="0090106C" w:rsidRPr="00A54B38" w:rsidRDefault="00F23514" w:rsidP="00044D54">
                        <w:pPr>
                          <w:pStyle w:val="Hyperlink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Working on Design Presentations to Clients / Investors</w:t>
                        </w:r>
                        <w:r w:rsidR="0090106C"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</w:p>
                      <w:p w14:paraId="7C7827AC" w14:textId="65F8938E" w:rsidR="0090106C" w:rsidRPr="00F23514" w:rsidRDefault="00F23514" w:rsidP="00F23514">
                        <w:pPr>
                          <w:pStyle w:val="Hyperlink"/>
                          <w:numPr>
                            <w:ilvl w:val="0"/>
                            <w:numId w:val="1"/>
                          </w:numP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Liaising with engineers, quantity surveyors</w:t>
                        </w:r>
                        <w:r w:rsidR="00C17DEF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 and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 contractors</w:t>
                        </w:r>
                        <w:r w:rsidR="00C17DEF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regarding the building design</w:t>
                        </w:r>
                        <w:r w:rsidR="0090106C"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</w:p>
                      <w:p w14:paraId="2896E5B3" w14:textId="77777777" w:rsidR="0090106C" w:rsidRPr="00A54B38" w:rsidRDefault="0090106C" w:rsidP="00B007D2">
                        <w:pPr>
                          <w:pStyle w:val="Hyperlink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55" type="#_x0000_t202" style="position:absolute;left:55;top:7146;width:19894;height:59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" filled="f" stroked="f" strokeweight="1pt">
                  <v:stroke miterlimit="4"/>
                  <v:textbox style="mso-next-textbox:#_x0000_s1056" inset="4pt,4pt,4pt,4pt">
                    <w:txbxContent>
                      <w:p w14:paraId="7B17F16C" w14:textId="776233A9" w:rsidR="0090106C" w:rsidRPr="0090106C" w:rsidRDefault="0090106C" w:rsidP="00A54B38">
                        <w:pPr>
                          <w:pStyle w:val="Hyperlink"/>
                          <w:spacing w:line="276" w:lineRule="auto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Meyer + Associates Architects and Urban Designers</w:t>
                        </w:r>
                      </w:p>
                      <w:p w14:paraId="6095BD7C" w14:textId="03406262" w:rsidR="0090106C" w:rsidRPr="00A54B38" w:rsidRDefault="0090106C" w:rsidP="00D65679">
                        <w:pPr>
                          <w:pStyle w:val="Hyperlink"/>
                          <w:spacing w:after="40" w:line="276" w:lineRule="auto"/>
                          <w:jc w:val="right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Cape Town</w:t>
                        </w: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South Africa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br/>
                          <w:t>Apr 2012 – Sept 2014</w:t>
                        </w: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6B93249F" w14:textId="77777777" w:rsidR="0090106C" w:rsidRPr="00A54B38" w:rsidRDefault="0090106C" w:rsidP="00F36B4D">
                        <w:pPr>
                          <w:pStyle w:val="Hyperlink"/>
                          <w:spacing w:line="276" w:lineRule="auto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56" type="#_x0000_t202" style="position:absolute;left:24732;top:7128;width:19895;height:44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/>
                  </v:textbox>
                </v:shape>
                <v:line id="Straight Connector 35" o:spid="_x0000_s1057" style="position:absolute;visibility:visible;mso-wrap-style:square" from="758,2436" to="43970,24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" strokecolor="gray [1629]" strokeweight="1pt">
                  <v:stroke miterlimit="4" joinstyle="miter"/>
                </v:line>
                <v:shape id="Text Box 36" o:spid="_x0000_s1058" type="#_x0000_t202" style="position:absolute;left:110;width:22225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>
                      <w:p w14:paraId="06F0DB28" w14:textId="191EB9A7" w:rsidR="0090106C" w:rsidRPr="00A54B38" w:rsidRDefault="0090106C">
                        <w:pPr>
                          <w:rPr>
                            <w:rFonts w:ascii="Helvetica" w:hAnsi="Helvetica"/>
                            <w:b/>
                            <w:bCs/>
                            <w:sz w:val="21"/>
                            <w:szCs w:val="21"/>
                            <w:lang w:val="en-GB"/>
                          </w:rPr>
                        </w:pPr>
                        <w:r w:rsidRPr="00A54B38">
                          <w:rPr>
                            <w:rFonts w:ascii="Helvetica" w:hAnsi="Helvetica"/>
                            <w:b/>
                            <w:bCs/>
                            <w:sz w:val="21"/>
                            <w:szCs w:val="21"/>
                            <w:lang w:val="en-GB"/>
                          </w:rPr>
                          <w:t xml:space="preserve">Project </w:t>
                        </w:r>
                        <w:r>
                          <w:rPr>
                            <w:rFonts w:ascii="Helvetica" w:hAnsi="Helvetica"/>
                            <w:b/>
                            <w:bCs/>
                            <w:sz w:val="21"/>
                            <w:szCs w:val="21"/>
                            <w:lang w:val="en-GB"/>
                          </w:rPr>
                          <w:t>Architect</w:t>
                        </w:r>
                      </w:p>
                    </w:txbxContent>
                  </v:textbox>
                </v:shape>
                <v:shape id="_x0000_s1059" type="#_x0000_t202" style="position:absolute;left:55;top:2907;width:19894;height:65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" filled="f" stroked="f" strokeweight="1pt">
                  <v:stroke miterlimit="4"/>
                  <v:textbox style="mso-next-textbox:#_x0000_s1060" inset="4pt,4pt,4pt,4pt">
                    <w:txbxContent>
                      <w:p w14:paraId="10C62D70" w14:textId="14BA670D" w:rsidR="0090106C" w:rsidRPr="0090106C" w:rsidRDefault="0090106C" w:rsidP="00A54B38">
                        <w:pPr>
                          <w:pStyle w:val="Hyperlink"/>
                          <w:spacing w:line="276" w:lineRule="auto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KM2/K Architects and Interior Designers</w:t>
                        </w:r>
                      </w:p>
                      <w:p w14:paraId="1DC9D6BD" w14:textId="47146C93" w:rsidR="0090106C" w:rsidRPr="00A54B38" w:rsidRDefault="0090106C" w:rsidP="00D65679">
                        <w:pPr>
                          <w:pStyle w:val="Hyperlink"/>
                          <w:spacing w:after="40" w:line="276" w:lineRule="auto"/>
                          <w:jc w:val="right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Cape Town</w:t>
                        </w: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t>South Africa</w:t>
                        </w:r>
                        <w:r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br/>
                          <w:t>Oct 2014 – Jun 2015</w:t>
                        </w:r>
                        <w:r w:rsidRPr="00A54B38"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633FDB36" w14:textId="77777777" w:rsidR="0090106C" w:rsidRPr="00A54B38" w:rsidRDefault="0090106C" w:rsidP="00F36B4D">
                        <w:pPr>
                          <w:pStyle w:val="Hyperlink"/>
                          <w:spacing w:line="276" w:lineRule="auto"/>
                          <w:rPr>
                            <w:rFonts w:ascii="Helvetica" w:hAnsi="Helvetica" w:cs="Arial"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60" type="#_x0000_t202" style="position:absolute;left:24732;top:2963;width:19895;height:49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" filled="f" stroked="f" strokeweight="1pt">
                  <v:stroke miterlimit="4"/>
                  <v:textbox inset="4pt,4pt,4pt,4pt">
                    <w:txbxContent/>
                  </v:textbox>
                </v:shape>
              </v:group>
            </w:pict>
          </mc:Fallback>
        </mc:AlternateContent>
      </w:r>
    </w:p>
    <w:sectPr w:rsidR="00CA5D67" w:rsidRPr="00DD16A1" w:rsidSect="00DB5DF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0" w:right="1134" w:bottom="0" w:left="1134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EAFD8" w14:textId="77777777" w:rsidR="00EA22A5" w:rsidRDefault="00EA22A5">
      <w:r>
        <w:separator/>
      </w:r>
    </w:p>
  </w:endnote>
  <w:endnote w:type="continuationSeparator" w:id="0">
    <w:p w14:paraId="240D816D" w14:textId="77777777" w:rsidR="00EA22A5" w:rsidRDefault="00EA2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">
    <w:panose1 w:val="020B0602020204020303"/>
    <w:charset w:val="B1"/>
    <w:family w:val="swiss"/>
    <w:pitch w:val="variable"/>
    <w:sig w:usb0="A0002AEF" w:usb1="5000214A" w:usb2="00000000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770D" w14:textId="77777777" w:rsidR="00E83E7A" w:rsidRDefault="00E83E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2E58C" w14:textId="77777777" w:rsidR="00CA5D67" w:rsidRDefault="00CA5D6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7766" w14:textId="77777777" w:rsidR="00E83E7A" w:rsidRDefault="00E83E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AE78A" w14:textId="77777777" w:rsidR="00EA22A5" w:rsidRDefault="00EA22A5">
      <w:r>
        <w:separator/>
      </w:r>
    </w:p>
  </w:footnote>
  <w:footnote w:type="continuationSeparator" w:id="0">
    <w:p w14:paraId="1EB24399" w14:textId="77777777" w:rsidR="00EA22A5" w:rsidRDefault="00EA2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63D77" w14:textId="77777777" w:rsidR="00E83E7A" w:rsidRDefault="00E83E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6047C" w14:textId="77777777" w:rsidR="00CA5D67" w:rsidRDefault="00CA5D6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7F10C" w14:textId="77777777" w:rsidR="00E83E7A" w:rsidRDefault="00E83E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95019C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7" type="#_x0000_t75" style="width:6.8pt;height:6.8pt" o:bullet="t">
        <v:imagedata r:id="rId1" o:title="Stained Glass Ball"/>
      </v:shape>
    </w:pict>
  </w:numPicBullet>
  <w:numPicBullet w:numPicBulletId="1">
    <w:pict>
      <v:shape w14:anchorId="3E16CF0D" id="_x0000_i1378" type="#_x0000_t75" style="width:4.85pt;height:4.85pt" o:bullet="t">
        <v:imagedata r:id="rId2" o:title="Artboard 1"/>
      </v:shape>
    </w:pict>
  </w:numPicBullet>
  <w:numPicBullet w:numPicBulletId="2">
    <w:pict>
      <v:shape w14:anchorId="779F790D" id="_x0000_i1379" type="#_x0000_t75" style="width:3.9pt;height:3.9pt" o:bullet="t">
        <v:imagedata r:id="rId3" o:title="Artboard 1 copy"/>
      </v:shape>
    </w:pict>
  </w:numPicBullet>
  <w:numPicBullet w:numPicBulletId="3">
    <w:pict>
      <v:shape w14:anchorId="2FA82029" id="_x0000_i1380" type="#_x0000_t75" style="width:15.55pt;height:15.55pt" o:bullet="t">
        <v:imagedata r:id="rId4" o:title="Artboard 1 copy 2"/>
      </v:shape>
    </w:pict>
  </w:numPicBullet>
  <w:numPicBullet w:numPicBulletId="4">
    <w:pict>
      <v:shape w14:anchorId="3CA7F803" id="_x0000_i1381" type="#_x0000_t75" style="width:15.55pt;height:15.55pt" o:bullet="t">
        <v:imagedata r:id="rId5" o:title="Artboard 1 copy 3"/>
      </v:shape>
    </w:pict>
  </w:numPicBullet>
  <w:abstractNum w:abstractNumId="0" w15:restartNumberingAfterBreak="0">
    <w:nsid w:val="04DC1985"/>
    <w:multiLevelType w:val="hybridMultilevel"/>
    <w:tmpl w:val="50C4D620"/>
    <w:lvl w:ilvl="0" w:tplc="965CEC3C">
      <w:start w:val="1"/>
      <w:numFmt w:val="bullet"/>
      <w:lvlText w:val=""/>
      <w:lvlPicBulletId w:val="1"/>
      <w:lvlJc w:val="left"/>
      <w:pPr>
        <w:ind w:left="397" w:hanging="34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D6D44"/>
    <w:multiLevelType w:val="hybridMultilevel"/>
    <w:tmpl w:val="4490C790"/>
    <w:lvl w:ilvl="0" w:tplc="2068BB46">
      <w:start w:val="1"/>
      <w:numFmt w:val="bullet"/>
      <w:lvlText w:val="o"/>
      <w:lvlJc w:val="left"/>
      <w:pPr>
        <w:ind w:left="454" w:hanging="454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206A"/>
    <w:multiLevelType w:val="hybridMultilevel"/>
    <w:tmpl w:val="9746C016"/>
    <w:lvl w:ilvl="0" w:tplc="3E860A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4224E"/>
    <w:multiLevelType w:val="hybridMultilevel"/>
    <w:tmpl w:val="83B42136"/>
    <w:lvl w:ilvl="0" w:tplc="667C1FF0">
      <w:start w:val="1"/>
      <w:numFmt w:val="bullet"/>
      <w:lvlText w:val="o"/>
      <w:lvlJc w:val="left"/>
      <w:pPr>
        <w:ind w:left="475" w:hanging="418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7068D984">
      <w:start w:val="1"/>
      <w:numFmt w:val="bullet"/>
      <w:lvlText w:val="•"/>
      <w:lvlJc w:val="left"/>
      <w:pPr>
        <w:ind w:left="32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3F200B4E">
      <w:start w:val="1"/>
      <w:numFmt w:val="bullet"/>
      <w:lvlText w:val="•"/>
      <w:lvlJc w:val="left"/>
      <w:pPr>
        <w:ind w:left="50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FCA23D2">
      <w:start w:val="1"/>
      <w:numFmt w:val="bullet"/>
      <w:lvlText w:val="•"/>
      <w:lvlJc w:val="left"/>
      <w:pPr>
        <w:ind w:left="68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85687E82">
      <w:start w:val="1"/>
      <w:numFmt w:val="bullet"/>
      <w:lvlText w:val="•"/>
      <w:lvlJc w:val="left"/>
      <w:pPr>
        <w:ind w:left="86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AA2E2444">
      <w:start w:val="1"/>
      <w:numFmt w:val="bullet"/>
      <w:lvlText w:val="•"/>
      <w:lvlJc w:val="left"/>
      <w:pPr>
        <w:ind w:left="104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AE6AF28">
      <w:start w:val="1"/>
      <w:numFmt w:val="bullet"/>
      <w:lvlText w:val="•"/>
      <w:lvlJc w:val="left"/>
      <w:pPr>
        <w:ind w:left="122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077A1F6A">
      <w:start w:val="1"/>
      <w:numFmt w:val="bullet"/>
      <w:lvlText w:val="•"/>
      <w:lvlJc w:val="left"/>
      <w:pPr>
        <w:ind w:left="140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A15E1EEC">
      <w:start w:val="1"/>
      <w:numFmt w:val="bullet"/>
      <w:lvlText w:val="•"/>
      <w:lvlJc w:val="left"/>
      <w:pPr>
        <w:ind w:left="158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1D9F0B48"/>
    <w:multiLevelType w:val="hybridMultilevel"/>
    <w:tmpl w:val="040C8C60"/>
    <w:lvl w:ilvl="0" w:tplc="5DE241B6">
      <w:start w:val="1"/>
      <w:numFmt w:val="bullet"/>
      <w:lvlText w:val="•"/>
      <w:lvlJc w:val="left"/>
      <w:pPr>
        <w:ind w:left="454" w:hanging="284"/>
      </w:pPr>
      <w:rPr>
        <w:rFonts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" w15:restartNumberingAfterBreak="0">
    <w:nsid w:val="25043EA9"/>
    <w:multiLevelType w:val="hybridMultilevel"/>
    <w:tmpl w:val="498C04E0"/>
    <w:lvl w:ilvl="0" w:tplc="EAD6A982">
      <w:start w:val="1"/>
      <w:numFmt w:val="bullet"/>
      <w:lvlText w:val="•"/>
      <w:lvlJc w:val="left"/>
      <w:pPr>
        <w:ind w:left="397" w:hanging="283"/>
      </w:pPr>
      <w:rPr>
        <w:rFonts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6" w15:restartNumberingAfterBreak="0">
    <w:nsid w:val="27E95879"/>
    <w:multiLevelType w:val="hybridMultilevel"/>
    <w:tmpl w:val="E800C4A8"/>
    <w:lvl w:ilvl="0" w:tplc="ADA63322">
      <w:start w:val="1"/>
      <w:numFmt w:val="bullet"/>
      <w:lvlText w:val=""/>
      <w:lvlPicBulletId w:val="4"/>
      <w:lvlJc w:val="left"/>
      <w:pPr>
        <w:ind w:left="1123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7" w15:restartNumberingAfterBreak="0">
    <w:nsid w:val="2B30189A"/>
    <w:multiLevelType w:val="hybridMultilevel"/>
    <w:tmpl w:val="2064E4C8"/>
    <w:lvl w:ilvl="0" w:tplc="EFB6DF8A">
      <w:start w:val="1"/>
      <w:numFmt w:val="bullet"/>
      <w:lvlText w:val="•"/>
      <w:lvlJc w:val="left"/>
      <w:pPr>
        <w:ind w:left="454" w:hanging="283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B9A43828">
      <w:start w:val="1"/>
      <w:numFmt w:val="bullet"/>
      <w:lvlText w:val="•"/>
      <w:lvlJc w:val="left"/>
      <w:pPr>
        <w:ind w:left="3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A9A6580">
      <w:start w:val="1"/>
      <w:numFmt w:val="bullet"/>
      <w:lvlText w:val="•"/>
      <w:lvlJc w:val="left"/>
      <w:pPr>
        <w:ind w:left="5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05033C8">
      <w:start w:val="1"/>
      <w:numFmt w:val="bullet"/>
      <w:lvlText w:val="•"/>
      <w:lvlJc w:val="left"/>
      <w:pPr>
        <w:ind w:left="6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DD78CB26">
      <w:start w:val="1"/>
      <w:numFmt w:val="bullet"/>
      <w:lvlText w:val="•"/>
      <w:lvlJc w:val="left"/>
      <w:pPr>
        <w:ind w:left="86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1F426ED2">
      <w:start w:val="1"/>
      <w:numFmt w:val="bullet"/>
      <w:lvlText w:val="•"/>
      <w:lvlJc w:val="left"/>
      <w:pPr>
        <w:ind w:left="104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DE5E7486">
      <w:start w:val="1"/>
      <w:numFmt w:val="bullet"/>
      <w:lvlText w:val="•"/>
      <w:lvlJc w:val="left"/>
      <w:pPr>
        <w:ind w:left="12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D41E17D8">
      <w:start w:val="1"/>
      <w:numFmt w:val="bullet"/>
      <w:lvlText w:val="•"/>
      <w:lvlJc w:val="left"/>
      <w:pPr>
        <w:ind w:left="14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1D24547A">
      <w:start w:val="1"/>
      <w:numFmt w:val="bullet"/>
      <w:lvlText w:val="•"/>
      <w:lvlJc w:val="left"/>
      <w:pPr>
        <w:ind w:left="15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8" w15:restartNumberingAfterBreak="0">
    <w:nsid w:val="2EF8257F"/>
    <w:multiLevelType w:val="hybridMultilevel"/>
    <w:tmpl w:val="69EAA75A"/>
    <w:lvl w:ilvl="0" w:tplc="2CD0969E">
      <w:start w:val="1"/>
      <w:numFmt w:val="bullet"/>
      <w:lvlText w:val="•"/>
      <w:lvlJc w:val="left"/>
      <w:pPr>
        <w:ind w:left="720" w:hanging="360"/>
      </w:pPr>
      <w:rPr>
        <w:rFonts w:hAnsi="Arial Unicode MS"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9744A"/>
    <w:multiLevelType w:val="hybridMultilevel"/>
    <w:tmpl w:val="0BEA5074"/>
    <w:lvl w:ilvl="0" w:tplc="5D9452DE">
      <w:start w:val="1"/>
      <w:numFmt w:val="bullet"/>
      <w:lvlText w:val="o"/>
      <w:lvlJc w:val="left"/>
      <w:pPr>
        <w:ind w:left="454" w:hanging="397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A40F5"/>
    <w:multiLevelType w:val="hybridMultilevel"/>
    <w:tmpl w:val="712C1CB8"/>
    <w:lvl w:ilvl="0" w:tplc="4C4A4138">
      <w:start w:val="1"/>
      <w:numFmt w:val="bullet"/>
      <w:lvlText w:val="•"/>
      <w:lvlJc w:val="left"/>
      <w:pPr>
        <w:ind w:left="454" w:hanging="284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B9A43828">
      <w:start w:val="1"/>
      <w:numFmt w:val="bullet"/>
      <w:lvlText w:val="•"/>
      <w:lvlJc w:val="left"/>
      <w:pPr>
        <w:ind w:left="3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A9A6580">
      <w:start w:val="1"/>
      <w:numFmt w:val="bullet"/>
      <w:lvlText w:val="•"/>
      <w:lvlJc w:val="left"/>
      <w:pPr>
        <w:ind w:left="5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05033C8">
      <w:start w:val="1"/>
      <w:numFmt w:val="bullet"/>
      <w:lvlText w:val="•"/>
      <w:lvlJc w:val="left"/>
      <w:pPr>
        <w:ind w:left="6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DD78CB26">
      <w:start w:val="1"/>
      <w:numFmt w:val="bullet"/>
      <w:lvlText w:val="•"/>
      <w:lvlJc w:val="left"/>
      <w:pPr>
        <w:ind w:left="86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1F426ED2">
      <w:start w:val="1"/>
      <w:numFmt w:val="bullet"/>
      <w:lvlText w:val="•"/>
      <w:lvlJc w:val="left"/>
      <w:pPr>
        <w:ind w:left="104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DE5E7486">
      <w:start w:val="1"/>
      <w:numFmt w:val="bullet"/>
      <w:lvlText w:val="•"/>
      <w:lvlJc w:val="left"/>
      <w:pPr>
        <w:ind w:left="12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D41E17D8">
      <w:start w:val="1"/>
      <w:numFmt w:val="bullet"/>
      <w:lvlText w:val="•"/>
      <w:lvlJc w:val="left"/>
      <w:pPr>
        <w:ind w:left="14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1D24547A">
      <w:start w:val="1"/>
      <w:numFmt w:val="bullet"/>
      <w:lvlText w:val="•"/>
      <w:lvlJc w:val="left"/>
      <w:pPr>
        <w:ind w:left="15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1" w15:restartNumberingAfterBreak="0">
    <w:nsid w:val="36B15070"/>
    <w:multiLevelType w:val="hybridMultilevel"/>
    <w:tmpl w:val="26306B22"/>
    <w:lvl w:ilvl="0" w:tplc="4786317A">
      <w:start w:val="1"/>
      <w:numFmt w:val="bullet"/>
      <w:lvlText w:val="o"/>
      <w:lvlJc w:val="left"/>
      <w:pPr>
        <w:ind w:left="531" w:hanging="474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7068D984">
      <w:start w:val="1"/>
      <w:numFmt w:val="bullet"/>
      <w:lvlText w:val="•"/>
      <w:lvlJc w:val="left"/>
      <w:pPr>
        <w:ind w:left="32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3F200B4E">
      <w:start w:val="1"/>
      <w:numFmt w:val="bullet"/>
      <w:lvlText w:val="•"/>
      <w:lvlJc w:val="left"/>
      <w:pPr>
        <w:ind w:left="50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FCA23D2">
      <w:start w:val="1"/>
      <w:numFmt w:val="bullet"/>
      <w:lvlText w:val="•"/>
      <w:lvlJc w:val="left"/>
      <w:pPr>
        <w:ind w:left="68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85687E82">
      <w:start w:val="1"/>
      <w:numFmt w:val="bullet"/>
      <w:lvlText w:val="•"/>
      <w:lvlJc w:val="left"/>
      <w:pPr>
        <w:ind w:left="86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AA2E2444">
      <w:start w:val="1"/>
      <w:numFmt w:val="bullet"/>
      <w:lvlText w:val="•"/>
      <w:lvlJc w:val="left"/>
      <w:pPr>
        <w:ind w:left="104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AE6AF28">
      <w:start w:val="1"/>
      <w:numFmt w:val="bullet"/>
      <w:lvlText w:val="•"/>
      <w:lvlJc w:val="left"/>
      <w:pPr>
        <w:ind w:left="122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077A1F6A">
      <w:start w:val="1"/>
      <w:numFmt w:val="bullet"/>
      <w:lvlText w:val="•"/>
      <w:lvlJc w:val="left"/>
      <w:pPr>
        <w:ind w:left="140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A15E1EEC">
      <w:start w:val="1"/>
      <w:numFmt w:val="bullet"/>
      <w:lvlText w:val="•"/>
      <w:lvlJc w:val="left"/>
      <w:pPr>
        <w:ind w:left="158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2" w15:restartNumberingAfterBreak="0">
    <w:nsid w:val="37D6515F"/>
    <w:multiLevelType w:val="hybridMultilevel"/>
    <w:tmpl w:val="EF4E31E2"/>
    <w:lvl w:ilvl="0" w:tplc="2CD0969E">
      <w:start w:val="1"/>
      <w:numFmt w:val="bullet"/>
      <w:lvlText w:val="•"/>
      <w:lvlJc w:val="left"/>
      <w:pPr>
        <w:ind w:left="454" w:hanging="28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B9A43828">
      <w:start w:val="1"/>
      <w:numFmt w:val="bullet"/>
      <w:lvlText w:val="•"/>
      <w:lvlJc w:val="left"/>
      <w:pPr>
        <w:ind w:left="3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A9A6580">
      <w:start w:val="1"/>
      <w:numFmt w:val="bullet"/>
      <w:lvlText w:val="•"/>
      <w:lvlJc w:val="left"/>
      <w:pPr>
        <w:ind w:left="5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05033C8">
      <w:start w:val="1"/>
      <w:numFmt w:val="bullet"/>
      <w:lvlText w:val="•"/>
      <w:lvlJc w:val="left"/>
      <w:pPr>
        <w:ind w:left="6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DD78CB26">
      <w:start w:val="1"/>
      <w:numFmt w:val="bullet"/>
      <w:lvlText w:val="•"/>
      <w:lvlJc w:val="left"/>
      <w:pPr>
        <w:ind w:left="86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1F426ED2">
      <w:start w:val="1"/>
      <w:numFmt w:val="bullet"/>
      <w:lvlText w:val="•"/>
      <w:lvlJc w:val="left"/>
      <w:pPr>
        <w:ind w:left="104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DE5E7486">
      <w:start w:val="1"/>
      <w:numFmt w:val="bullet"/>
      <w:lvlText w:val="•"/>
      <w:lvlJc w:val="left"/>
      <w:pPr>
        <w:ind w:left="12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D41E17D8">
      <w:start w:val="1"/>
      <w:numFmt w:val="bullet"/>
      <w:lvlText w:val="•"/>
      <w:lvlJc w:val="left"/>
      <w:pPr>
        <w:ind w:left="14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1D24547A">
      <w:start w:val="1"/>
      <w:numFmt w:val="bullet"/>
      <w:lvlText w:val="•"/>
      <w:lvlJc w:val="left"/>
      <w:pPr>
        <w:ind w:left="15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3" w15:restartNumberingAfterBreak="0">
    <w:nsid w:val="37DA71E7"/>
    <w:multiLevelType w:val="hybridMultilevel"/>
    <w:tmpl w:val="FB0A43EE"/>
    <w:lvl w:ilvl="0" w:tplc="EAD6A982">
      <w:start w:val="1"/>
      <w:numFmt w:val="bullet"/>
      <w:lvlText w:val="•"/>
      <w:lvlJc w:val="left"/>
      <w:pPr>
        <w:ind w:left="340" w:hanging="283"/>
      </w:pPr>
      <w:rPr>
        <w:rFonts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63CAC"/>
    <w:multiLevelType w:val="hybridMultilevel"/>
    <w:tmpl w:val="9F424F26"/>
    <w:lvl w:ilvl="0" w:tplc="41140FAA">
      <w:start w:val="1"/>
      <w:numFmt w:val="bullet"/>
      <w:lvlText w:val="o"/>
      <w:lvlJc w:val="left"/>
      <w:pPr>
        <w:ind w:left="397" w:hanging="340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D91AB3"/>
    <w:multiLevelType w:val="hybridMultilevel"/>
    <w:tmpl w:val="153E553C"/>
    <w:lvl w:ilvl="0" w:tplc="3E860A0A">
      <w:start w:val="1"/>
      <w:numFmt w:val="bullet"/>
      <w:lvlText w:val=""/>
      <w:lvlPicBulletId w:val="3"/>
      <w:lvlJc w:val="left"/>
      <w:pPr>
        <w:ind w:left="417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1448D5"/>
    <w:multiLevelType w:val="hybridMultilevel"/>
    <w:tmpl w:val="C4104F7C"/>
    <w:lvl w:ilvl="0" w:tplc="3B405386">
      <w:start w:val="1"/>
      <w:numFmt w:val="bullet"/>
      <w:lvlText w:val=""/>
      <w:lvlPicBulletId w:val="3"/>
      <w:lvlJc w:val="left"/>
      <w:pPr>
        <w:ind w:left="400" w:hanging="372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B00DD"/>
    <w:multiLevelType w:val="hybridMultilevel"/>
    <w:tmpl w:val="07BCFA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EE594D"/>
    <w:multiLevelType w:val="hybridMultilevel"/>
    <w:tmpl w:val="5D8E68DC"/>
    <w:lvl w:ilvl="0" w:tplc="2286EE1E">
      <w:start w:val="1"/>
      <w:numFmt w:val="bullet"/>
      <w:lvlText w:val=""/>
      <w:lvlPicBulletId w:val="3"/>
      <w:lvlJc w:val="left"/>
      <w:pPr>
        <w:ind w:left="397" w:hanging="343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8D0C39"/>
    <w:multiLevelType w:val="hybridMultilevel"/>
    <w:tmpl w:val="15E2FF48"/>
    <w:lvl w:ilvl="0" w:tplc="76367590">
      <w:start w:val="1"/>
      <w:numFmt w:val="bullet"/>
      <w:lvlText w:val="o"/>
      <w:lvlJc w:val="left"/>
      <w:pPr>
        <w:ind w:left="397" w:hanging="340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91974"/>
    <w:multiLevelType w:val="hybridMultilevel"/>
    <w:tmpl w:val="72CEADE0"/>
    <w:lvl w:ilvl="0" w:tplc="2CD0969E">
      <w:start w:val="1"/>
      <w:numFmt w:val="bullet"/>
      <w:lvlText w:val="•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210D5"/>
    <w:multiLevelType w:val="hybridMultilevel"/>
    <w:tmpl w:val="BD04F66A"/>
    <w:lvl w:ilvl="0" w:tplc="2CD0969E">
      <w:start w:val="1"/>
      <w:numFmt w:val="bullet"/>
      <w:lvlText w:val="•"/>
      <w:lvlPicBulletId w:val="3"/>
      <w:lvlJc w:val="left"/>
      <w:pPr>
        <w:ind w:left="1120" w:hanging="360"/>
      </w:pPr>
      <w:rPr>
        <w:rFonts w:hAnsi="Arial Unicode MS" w:hint="default"/>
        <w:b/>
        <w:bCs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highlight w:val="none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BD79F6"/>
    <w:multiLevelType w:val="hybridMultilevel"/>
    <w:tmpl w:val="420E78A6"/>
    <w:lvl w:ilvl="0" w:tplc="3E860A0A">
      <w:start w:val="1"/>
      <w:numFmt w:val="bullet"/>
      <w:lvlText w:val=""/>
      <w:lvlPicBulletId w:val="3"/>
      <w:lvlJc w:val="left"/>
      <w:pPr>
        <w:ind w:left="388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2D4DC9"/>
    <w:multiLevelType w:val="hybridMultilevel"/>
    <w:tmpl w:val="D27C7080"/>
    <w:lvl w:ilvl="0" w:tplc="D50CA39A">
      <w:start w:val="1"/>
      <w:numFmt w:val="bullet"/>
      <w:lvlText w:val="o"/>
      <w:lvlJc w:val="left"/>
      <w:pPr>
        <w:ind w:left="476" w:hanging="419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7068D984">
      <w:start w:val="1"/>
      <w:numFmt w:val="bullet"/>
      <w:lvlText w:val="•"/>
      <w:lvlJc w:val="left"/>
      <w:pPr>
        <w:ind w:left="32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3F200B4E">
      <w:start w:val="1"/>
      <w:numFmt w:val="bullet"/>
      <w:lvlText w:val="•"/>
      <w:lvlJc w:val="left"/>
      <w:pPr>
        <w:ind w:left="50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FCA23D2">
      <w:start w:val="1"/>
      <w:numFmt w:val="bullet"/>
      <w:lvlText w:val="•"/>
      <w:lvlJc w:val="left"/>
      <w:pPr>
        <w:ind w:left="68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85687E82">
      <w:start w:val="1"/>
      <w:numFmt w:val="bullet"/>
      <w:lvlText w:val="•"/>
      <w:lvlJc w:val="left"/>
      <w:pPr>
        <w:ind w:left="86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AA2E2444">
      <w:start w:val="1"/>
      <w:numFmt w:val="bullet"/>
      <w:lvlText w:val="•"/>
      <w:lvlJc w:val="left"/>
      <w:pPr>
        <w:ind w:left="104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AE6AF28">
      <w:start w:val="1"/>
      <w:numFmt w:val="bullet"/>
      <w:lvlText w:val="•"/>
      <w:lvlJc w:val="left"/>
      <w:pPr>
        <w:ind w:left="122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077A1F6A">
      <w:start w:val="1"/>
      <w:numFmt w:val="bullet"/>
      <w:lvlText w:val="•"/>
      <w:lvlJc w:val="left"/>
      <w:pPr>
        <w:ind w:left="140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A15E1EEC">
      <w:start w:val="1"/>
      <w:numFmt w:val="bullet"/>
      <w:lvlText w:val="•"/>
      <w:lvlJc w:val="left"/>
      <w:pPr>
        <w:ind w:left="1587" w:hanging="1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4" w15:restartNumberingAfterBreak="0">
    <w:nsid w:val="68B1221D"/>
    <w:multiLevelType w:val="hybridMultilevel"/>
    <w:tmpl w:val="C86A1960"/>
    <w:lvl w:ilvl="0" w:tplc="B4827AEA">
      <w:start w:val="1"/>
      <w:numFmt w:val="bullet"/>
      <w:lvlText w:val="o"/>
      <w:lvlJc w:val="left"/>
      <w:pPr>
        <w:ind w:left="284" w:hanging="284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73B0E"/>
    <w:multiLevelType w:val="hybridMultilevel"/>
    <w:tmpl w:val="A568F96C"/>
    <w:lvl w:ilvl="0" w:tplc="9580F144">
      <w:start w:val="1"/>
      <w:numFmt w:val="bullet"/>
      <w:lvlText w:val=""/>
      <w:lvlPicBulletId w:val="2"/>
      <w:lvlJc w:val="left"/>
      <w:pPr>
        <w:ind w:left="397" w:hanging="34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755E74"/>
    <w:multiLevelType w:val="hybridMultilevel"/>
    <w:tmpl w:val="8DDA6C3A"/>
    <w:lvl w:ilvl="0" w:tplc="667C1FF0">
      <w:start w:val="1"/>
      <w:numFmt w:val="bullet"/>
      <w:lvlText w:val="o"/>
      <w:lvlJc w:val="left"/>
      <w:pPr>
        <w:ind w:left="475" w:hanging="418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F5289C"/>
    <w:multiLevelType w:val="hybridMultilevel"/>
    <w:tmpl w:val="363280A8"/>
    <w:lvl w:ilvl="0" w:tplc="FE1AD1D2">
      <w:start w:val="1"/>
      <w:numFmt w:val="bullet"/>
      <w:lvlText w:val="o"/>
      <w:lvlJc w:val="left"/>
      <w:pPr>
        <w:ind w:left="340" w:hanging="283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B66E3F"/>
    <w:multiLevelType w:val="hybridMultilevel"/>
    <w:tmpl w:val="8E3617EA"/>
    <w:lvl w:ilvl="0" w:tplc="78AE0B9E">
      <w:start w:val="1"/>
      <w:numFmt w:val="bullet"/>
      <w:lvlText w:val="o"/>
      <w:lvlJc w:val="left"/>
      <w:pPr>
        <w:ind w:left="284" w:hanging="227"/>
      </w:pPr>
      <w:rPr>
        <w:rFonts w:ascii="Courier New" w:hAnsi="Courier New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79798B"/>
    <w:multiLevelType w:val="hybridMultilevel"/>
    <w:tmpl w:val="1466F45E"/>
    <w:lvl w:ilvl="0" w:tplc="3E860A0A">
      <w:start w:val="1"/>
      <w:numFmt w:val="bullet"/>
      <w:lvlText w:val=""/>
      <w:lvlPicBulletId w:val="3"/>
      <w:lvlJc w:val="left"/>
      <w:pPr>
        <w:ind w:left="397" w:hanging="34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-2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CA2F05"/>
    <w:multiLevelType w:val="hybridMultilevel"/>
    <w:tmpl w:val="203E7086"/>
    <w:lvl w:ilvl="0" w:tplc="2CD0969E">
      <w:start w:val="1"/>
      <w:numFmt w:val="bullet"/>
      <w:lvlText w:val="•"/>
      <w:lvlJc w:val="left"/>
      <w:pPr>
        <w:ind w:left="53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B9A43828">
      <w:start w:val="1"/>
      <w:numFmt w:val="bullet"/>
      <w:lvlText w:val="•"/>
      <w:lvlJc w:val="left"/>
      <w:pPr>
        <w:ind w:left="3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AA9A6580">
      <w:start w:val="1"/>
      <w:numFmt w:val="bullet"/>
      <w:lvlText w:val="•"/>
      <w:lvlJc w:val="left"/>
      <w:pPr>
        <w:ind w:left="5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05033C8">
      <w:start w:val="1"/>
      <w:numFmt w:val="bullet"/>
      <w:lvlText w:val="•"/>
      <w:lvlJc w:val="left"/>
      <w:pPr>
        <w:ind w:left="6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DD78CB26">
      <w:start w:val="1"/>
      <w:numFmt w:val="bullet"/>
      <w:lvlText w:val="•"/>
      <w:lvlJc w:val="left"/>
      <w:pPr>
        <w:ind w:left="86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1F426ED2">
      <w:start w:val="1"/>
      <w:numFmt w:val="bullet"/>
      <w:lvlText w:val="•"/>
      <w:lvlJc w:val="left"/>
      <w:pPr>
        <w:ind w:left="104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DE5E7486">
      <w:start w:val="1"/>
      <w:numFmt w:val="bullet"/>
      <w:lvlText w:val="•"/>
      <w:lvlJc w:val="left"/>
      <w:pPr>
        <w:ind w:left="122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D41E17D8">
      <w:start w:val="1"/>
      <w:numFmt w:val="bullet"/>
      <w:lvlText w:val="•"/>
      <w:lvlJc w:val="left"/>
      <w:pPr>
        <w:ind w:left="140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1D24547A">
      <w:start w:val="1"/>
      <w:numFmt w:val="bullet"/>
      <w:lvlText w:val="•"/>
      <w:lvlJc w:val="left"/>
      <w:pPr>
        <w:ind w:left="1587" w:hanging="14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2"/>
  </w:num>
  <w:num w:numId="2">
    <w:abstractNumId w:val="12"/>
    <w:lvlOverride w:ilvl="0">
      <w:lvl w:ilvl="0" w:tplc="2CD0969E">
        <w:start w:val="1"/>
        <w:numFmt w:val="bullet"/>
        <w:lvlText w:val="•"/>
        <w:lvlJc w:val="left"/>
        <w:pPr>
          <w:ind w:left="397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B9A43828">
        <w:start w:val="1"/>
        <w:numFmt w:val="bullet"/>
        <w:lvlText w:val="•"/>
        <w:lvlJc w:val="left"/>
        <w:pPr>
          <w:ind w:left="32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AA9A6580">
        <w:start w:val="1"/>
        <w:numFmt w:val="bullet"/>
        <w:lvlText w:val="•"/>
        <w:lvlJc w:val="left"/>
        <w:pPr>
          <w:ind w:left="50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705033C8">
        <w:start w:val="1"/>
        <w:numFmt w:val="bullet"/>
        <w:lvlText w:val="•"/>
        <w:lvlJc w:val="left"/>
        <w:pPr>
          <w:ind w:left="68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DD78CB26">
        <w:start w:val="1"/>
        <w:numFmt w:val="bullet"/>
        <w:lvlText w:val="•"/>
        <w:lvlJc w:val="left"/>
        <w:pPr>
          <w:ind w:left="86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1F426ED2">
        <w:start w:val="1"/>
        <w:numFmt w:val="bullet"/>
        <w:lvlText w:val="•"/>
        <w:lvlJc w:val="left"/>
        <w:pPr>
          <w:ind w:left="104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DE5E7486">
        <w:start w:val="1"/>
        <w:numFmt w:val="bullet"/>
        <w:lvlText w:val="•"/>
        <w:lvlJc w:val="left"/>
        <w:pPr>
          <w:ind w:left="122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D41E17D8">
        <w:start w:val="1"/>
        <w:numFmt w:val="bullet"/>
        <w:lvlText w:val="•"/>
        <w:lvlJc w:val="left"/>
        <w:pPr>
          <w:ind w:left="140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1D24547A">
        <w:start w:val="1"/>
        <w:numFmt w:val="bullet"/>
        <w:lvlText w:val="•"/>
        <w:lvlJc w:val="left"/>
        <w:pPr>
          <w:ind w:left="1587" w:hanging="14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3">
    <w:abstractNumId w:val="3"/>
  </w:num>
  <w:num w:numId="4">
    <w:abstractNumId w:val="3"/>
    <w:lvlOverride w:ilvl="0">
      <w:lvl w:ilvl="0" w:tplc="667C1FF0">
        <w:start w:val="1"/>
        <w:numFmt w:val="bullet"/>
        <w:lvlText w:val="•"/>
        <w:lvlJc w:val="left"/>
        <w:pPr>
          <w:ind w:left="454" w:hanging="28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7068D984">
        <w:start w:val="1"/>
        <w:numFmt w:val="bullet"/>
        <w:lvlText w:val="•"/>
        <w:lvlJc w:val="left"/>
        <w:pPr>
          <w:ind w:left="32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3F200B4E">
        <w:start w:val="1"/>
        <w:numFmt w:val="bullet"/>
        <w:lvlText w:val="•"/>
        <w:lvlJc w:val="left"/>
        <w:pPr>
          <w:ind w:left="50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0FCA23D2">
        <w:start w:val="1"/>
        <w:numFmt w:val="bullet"/>
        <w:lvlText w:val="•"/>
        <w:lvlJc w:val="left"/>
        <w:pPr>
          <w:ind w:left="68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85687E82">
        <w:start w:val="1"/>
        <w:numFmt w:val="bullet"/>
        <w:lvlText w:val="•"/>
        <w:lvlJc w:val="left"/>
        <w:pPr>
          <w:ind w:left="86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AA2E2444">
        <w:start w:val="1"/>
        <w:numFmt w:val="bullet"/>
        <w:lvlText w:val="•"/>
        <w:lvlJc w:val="left"/>
        <w:pPr>
          <w:ind w:left="104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AAE6AF28">
        <w:start w:val="1"/>
        <w:numFmt w:val="bullet"/>
        <w:lvlText w:val="•"/>
        <w:lvlJc w:val="left"/>
        <w:pPr>
          <w:ind w:left="122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077A1F6A">
        <w:start w:val="1"/>
        <w:numFmt w:val="bullet"/>
        <w:lvlText w:val="•"/>
        <w:lvlJc w:val="left"/>
        <w:pPr>
          <w:ind w:left="140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A15E1EEC">
        <w:start w:val="1"/>
        <w:numFmt w:val="bullet"/>
        <w:lvlText w:val="•"/>
        <w:lvlJc w:val="left"/>
        <w:pPr>
          <w:ind w:left="1587" w:hanging="14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1"/>
  </w:num>
  <w:num w:numId="6">
    <w:abstractNumId w:val="26"/>
  </w:num>
  <w:num w:numId="7">
    <w:abstractNumId w:val="28"/>
  </w:num>
  <w:num w:numId="8">
    <w:abstractNumId w:val="24"/>
  </w:num>
  <w:num w:numId="9">
    <w:abstractNumId w:val="19"/>
  </w:num>
  <w:num w:numId="10">
    <w:abstractNumId w:val="1"/>
  </w:num>
  <w:num w:numId="11">
    <w:abstractNumId w:val="9"/>
  </w:num>
  <w:num w:numId="12">
    <w:abstractNumId w:val="27"/>
  </w:num>
  <w:num w:numId="13">
    <w:abstractNumId w:val="23"/>
  </w:num>
  <w:num w:numId="14">
    <w:abstractNumId w:val="14"/>
  </w:num>
  <w:num w:numId="15">
    <w:abstractNumId w:val="0"/>
  </w:num>
  <w:num w:numId="16">
    <w:abstractNumId w:val="25"/>
  </w:num>
  <w:num w:numId="17">
    <w:abstractNumId w:val="29"/>
  </w:num>
  <w:num w:numId="18">
    <w:abstractNumId w:val="18"/>
  </w:num>
  <w:num w:numId="19">
    <w:abstractNumId w:val="16"/>
  </w:num>
  <w:num w:numId="20">
    <w:abstractNumId w:val="22"/>
  </w:num>
  <w:num w:numId="21">
    <w:abstractNumId w:val="2"/>
  </w:num>
  <w:num w:numId="22">
    <w:abstractNumId w:val="15"/>
  </w:num>
  <w:num w:numId="23">
    <w:abstractNumId w:val="6"/>
  </w:num>
  <w:num w:numId="24">
    <w:abstractNumId w:val="21"/>
  </w:num>
  <w:num w:numId="25">
    <w:abstractNumId w:val="20"/>
  </w:num>
  <w:num w:numId="26">
    <w:abstractNumId w:val="30"/>
  </w:num>
  <w:num w:numId="27">
    <w:abstractNumId w:val="10"/>
  </w:num>
  <w:num w:numId="28">
    <w:abstractNumId w:val="13"/>
  </w:num>
  <w:num w:numId="29">
    <w:abstractNumId w:val="5"/>
  </w:num>
  <w:num w:numId="30">
    <w:abstractNumId w:val="4"/>
  </w:num>
  <w:num w:numId="31">
    <w:abstractNumId w:val="7"/>
  </w:num>
  <w:num w:numId="32">
    <w:abstractNumId w:val="17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BD3"/>
    <w:rsid w:val="00005ED6"/>
    <w:rsid w:val="00006CBD"/>
    <w:rsid w:val="00015B6D"/>
    <w:rsid w:val="0002133E"/>
    <w:rsid w:val="00030713"/>
    <w:rsid w:val="00034178"/>
    <w:rsid w:val="000479F4"/>
    <w:rsid w:val="00054D61"/>
    <w:rsid w:val="00065DC0"/>
    <w:rsid w:val="000737FF"/>
    <w:rsid w:val="00077CE0"/>
    <w:rsid w:val="000D2E02"/>
    <w:rsid w:val="000D5538"/>
    <w:rsid w:val="000E23E1"/>
    <w:rsid w:val="001000C0"/>
    <w:rsid w:val="0011671F"/>
    <w:rsid w:val="0011686A"/>
    <w:rsid w:val="001312DB"/>
    <w:rsid w:val="001563DC"/>
    <w:rsid w:val="00186191"/>
    <w:rsid w:val="001932B1"/>
    <w:rsid w:val="001B0140"/>
    <w:rsid w:val="001B0864"/>
    <w:rsid w:val="001B4453"/>
    <w:rsid w:val="001B7297"/>
    <w:rsid w:val="001C11CD"/>
    <w:rsid w:val="001C16E1"/>
    <w:rsid w:val="001C3525"/>
    <w:rsid w:val="001D1203"/>
    <w:rsid w:val="001F2877"/>
    <w:rsid w:val="00210058"/>
    <w:rsid w:val="002151DB"/>
    <w:rsid w:val="00217FDC"/>
    <w:rsid w:val="002268D4"/>
    <w:rsid w:val="00233A63"/>
    <w:rsid w:val="00234416"/>
    <w:rsid w:val="00236E3B"/>
    <w:rsid w:val="00257DE3"/>
    <w:rsid w:val="00283FE0"/>
    <w:rsid w:val="002923B0"/>
    <w:rsid w:val="0029462D"/>
    <w:rsid w:val="002B5EAD"/>
    <w:rsid w:val="002B6809"/>
    <w:rsid w:val="002B6F05"/>
    <w:rsid w:val="002C1559"/>
    <w:rsid w:val="002D7F7A"/>
    <w:rsid w:val="00302AD1"/>
    <w:rsid w:val="00304052"/>
    <w:rsid w:val="003201BC"/>
    <w:rsid w:val="00321287"/>
    <w:rsid w:val="0032532C"/>
    <w:rsid w:val="00340333"/>
    <w:rsid w:val="00386E1E"/>
    <w:rsid w:val="00387C38"/>
    <w:rsid w:val="003941F3"/>
    <w:rsid w:val="0039467C"/>
    <w:rsid w:val="003A5C55"/>
    <w:rsid w:val="003B395B"/>
    <w:rsid w:val="003C6B66"/>
    <w:rsid w:val="003D7A6C"/>
    <w:rsid w:val="00417843"/>
    <w:rsid w:val="00464A06"/>
    <w:rsid w:val="00481CE8"/>
    <w:rsid w:val="004A1261"/>
    <w:rsid w:val="004A3E3D"/>
    <w:rsid w:val="004A62D6"/>
    <w:rsid w:val="004C1148"/>
    <w:rsid w:val="004C37C2"/>
    <w:rsid w:val="004C7340"/>
    <w:rsid w:val="004E4EAA"/>
    <w:rsid w:val="004E52E5"/>
    <w:rsid w:val="004F732D"/>
    <w:rsid w:val="005162CF"/>
    <w:rsid w:val="00517ABD"/>
    <w:rsid w:val="00524E15"/>
    <w:rsid w:val="00527563"/>
    <w:rsid w:val="00536FEC"/>
    <w:rsid w:val="00537AFC"/>
    <w:rsid w:val="00544BD3"/>
    <w:rsid w:val="005505B5"/>
    <w:rsid w:val="0055521E"/>
    <w:rsid w:val="005634ED"/>
    <w:rsid w:val="00564B29"/>
    <w:rsid w:val="00595702"/>
    <w:rsid w:val="005B3F47"/>
    <w:rsid w:val="005B5064"/>
    <w:rsid w:val="005B7F0F"/>
    <w:rsid w:val="005C45C2"/>
    <w:rsid w:val="005D6D1B"/>
    <w:rsid w:val="005F641C"/>
    <w:rsid w:val="005F7D53"/>
    <w:rsid w:val="006000B9"/>
    <w:rsid w:val="00613678"/>
    <w:rsid w:val="00630F3B"/>
    <w:rsid w:val="00643128"/>
    <w:rsid w:val="0064413F"/>
    <w:rsid w:val="00660B17"/>
    <w:rsid w:val="006723C8"/>
    <w:rsid w:val="00686AEA"/>
    <w:rsid w:val="00687CE4"/>
    <w:rsid w:val="00690456"/>
    <w:rsid w:val="00695785"/>
    <w:rsid w:val="006977C4"/>
    <w:rsid w:val="006A246F"/>
    <w:rsid w:val="006E0335"/>
    <w:rsid w:val="006E1902"/>
    <w:rsid w:val="006E46EF"/>
    <w:rsid w:val="006E7739"/>
    <w:rsid w:val="00734B94"/>
    <w:rsid w:val="00767925"/>
    <w:rsid w:val="00767F0B"/>
    <w:rsid w:val="007A238A"/>
    <w:rsid w:val="007A32FC"/>
    <w:rsid w:val="007D2C9A"/>
    <w:rsid w:val="007F4239"/>
    <w:rsid w:val="008071F3"/>
    <w:rsid w:val="00810657"/>
    <w:rsid w:val="008230FD"/>
    <w:rsid w:val="00823975"/>
    <w:rsid w:val="0087138D"/>
    <w:rsid w:val="008900EE"/>
    <w:rsid w:val="008A0A29"/>
    <w:rsid w:val="008A7624"/>
    <w:rsid w:val="008B7328"/>
    <w:rsid w:val="008F7C5D"/>
    <w:rsid w:val="0090106C"/>
    <w:rsid w:val="009048FF"/>
    <w:rsid w:val="009133CC"/>
    <w:rsid w:val="00932908"/>
    <w:rsid w:val="0094252B"/>
    <w:rsid w:val="00943B32"/>
    <w:rsid w:val="00961DD9"/>
    <w:rsid w:val="0096537C"/>
    <w:rsid w:val="009726CF"/>
    <w:rsid w:val="00975C73"/>
    <w:rsid w:val="00976E0F"/>
    <w:rsid w:val="009867CE"/>
    <w:rsid w:val="00986C28"/>
    <w:rsid w:val="009B0C7A"/>
    <w:rsid w:val="009B13D3"/>
    <w:rsid w:val="009D5686"/>
    <w:rsid w:val="009D7B44"/>
    <w:rsid w:val="00A1019E"/>
    <w:rsid w:val="00A130AB"/>
    <w:rsid w:val="00A15E3E"/>
    <w:rsid w:val="00A27DB5"/>
    <w:rsid w:val="00A40B87"/>
    <w:rsid w:val="00A40E52"/>
    <w:rsid w:val="00A41855"/>
    <w:rsid w:val="00A41EEE"/>
    <w:rsid w:val="00A43615"/>
    <w:rsid w:val="00A515C1"/>
    <w:rsid w:val="00A54B38"/>
    <w:rsid w:val="00A62955"/>
    <w:rsid w:val="00A76BD9"/>
    <w:rsid w:val="00A7748A"/>
    <w:rsid w:val="00A84B63"/>
    <w:rsid w:val="00A94EC8"/>
    <w:rsid w:val="00AA12DF"/>
    <w:rsid w:val="00AA715F"/>
    <w:rsid w:val="00AB06EF"/>
    <w:rsid w:val="00AB3ED9"/>
    <w:rsid w:val="00AC25BB"/>
    <w:rsid w:val="00AD5063"/>
    <w:rsid w:val="00AE4668"/>
    <w:rsid w:val="00AF54BC"/>
    <w:rsid w:val="00AF590A"/>
    <w:rsid w:val="00B007D2"/>
    <w:rsid w:val="00B0725B"/>
    <w:rsid w:val="00B144D4"/>
    <w:rsid w:val="00B36096"/>
    <w:rsid w:val="00B608C4"/>
    <w:rsid w:val="00B84EE1"/>
    <w:rsid w:val="00BB0772"/>
    <w:rsid w:val="00BB2239"/>
    <w:rsid w:val="00BB4F23"/>
    <w:rsid w:val="00BB54F9"/>
    <w:rsid w:val="00BD2313"/>
    <w:rsid w:val="00BD63E9"/>
    <w:rsid w:val="00BF0216"/>
    <w:rsid w:val="00C00D87"/>
    <w:rsid w:val="00C01F52"/>
    <w:rsid w:val="00C17DEF"/>
    <w:rsid w:val="00C2147C"/>
    <w:rsid w:val="00C24257"/>
    <w:rsid w:val="00C36004"/>
    <w:rsid w:val="00C3744D"/>
    <w:rsid w:val="00C51765"/>
    <w:rsid w:val="00C9689F"/>
    <w:rsid w:val="00CA1B60"/>
    <w:rsid w:val="00CA41E9"/>
    <w:rsid w:val="00CA4C4B"/>
    <w:rsid w:val="00CA5D67"/>
    <w:rsid w:val="00D05644"/>
    <w:rsid w:val="00D3067B"/>
    <w:rsid w:val="00D45575"/>
    <w:rsid w:val="00D53A86"/>
    <w:rsid w:val="00D55D8E"/>
    <w:rsid w:val="00D60979"/>
    <w:rsid w:val="00D65679"/>
    <w:rsid w:val="00D74740"/>
    <w:rsid w:val="00D81BC1"/>
    <w:rsid w:val="00D856F7"/>
    <w:rsid w:val="00D906BB"/>
    <w:rsid w:val="00D92786"/>
    <w:rsid w:val="00DA763E"/>
    <w:rsid w:val="00DB5DFF"/>
    <w:rsid w:val="00DC1E53"/>
    <w:rsid w:val="00DD16A1"/>
    <w:rsid w:val="00DD3181"/>
    <w:rsid w:val="00DF4ADA"/>
    <w:rsid w:val="00E04466"/>
    <w:rsid w:val="00E10EB3"/>
    <w:rsid w:val="00E12A83"/>
    <w:rsid w:val="00E308C1"/>
    <w:rsid w:val="00E32CF1"/>
    <w:rsid w:val="00E4201A"/>
    <w:rsid w:val="00E4416C"/>
    <w:rsid w:val="00E464BF"/>
    <w:rsid w:val="00E56753"/>
    <w:rsid w:val="00E57704"/>
    <w:rsid w:val="00E83E7A"/>
    <w:rsid w:val="00EA22A5"/>
    <w:rsid w:val="00EE6D4D"/>
    <w:rsid w:val="00EF05C4"/>
    <w:rsid w:val="00F130F3"/>
    <w:rsid w:val="00F23514"/>
    <w:rsid w:val="00F24223"/>
    <w:rsid w:val="00F36B4D"/>
    <w:rsid w:val="00F41A23"/>
    <w:rsid w:val="00F51EE1"/>
    <w:rsid w:val="00F57EE7"/>
    <w:rsid w:val="00F65E3F"/>
    <w:rsid w:val="00F67144"/>
    <w:rsid w:val="00F67CF8"/>
    <w:rsid w:val="00F81693"/>
    <w:rsid w:val="00F8454A"/>
    <w:rsid w:val="00FA0EBD"/>
    <w:rsid w:val="00FA55B7"/>
    <w:rsid w:val="00FA5EF1"/>
    <w:rsid w:val="00FB1807"/>
    <w:rsid w:val="00FB3809"/>
    <w:rsid w:val="00FE5E1A"/>
    <w:rsid w:val="00FF3A81"/>
    <w:rsid w:val="00FF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137FF3"/>
  <w15:docId w15:val="{069AC540-8334-5648-AB80-2390AC00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basedOn w:val="Body"/>
    <w:next w:val="Normal"/>
    <w:link w:val="Heading2Char"/>
    <w:uiPriority w:val="9"/>
    <w:unhideWhenUsed/>
    <w:qFormat/>
    <w:rsid w:val="00BF0216"/>
    <w:pPr>
      <w:spacing w:after="100"/>
      <w:outlineLvl w:val="1"/>
    </w:pPr>
    <w:rPr>
      <w:rFonts w:ascii="Arial" w:hAnsi="Arial" w:cs="Arial"/>
      <w:b/>
      <w:bCs/>
      <w:color w:val="262626" w:themeColor="text1" w:themeTint="D9"/>
      <w:spacing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pPr>
      <w:spacing w:line="220" w:lineRule="exact"/>
    </w:pPr>
    <w:rPr>
      <w:rFonts w:ascii="Arial" w:hAnsi="Arial" w:cs="Arial Unicode MS"/>
      <w:color w:val="000000"/>
      <w:sz w:val="18"/>
      <w:szCs w:val="18"/>
    </w:rPr>
  </w:style>
  <w:style w:type="paragraph" w:customStyle="1" w:styleId="Body">
    <w:name w:val="Body"/>
    <w:pPr>
      <w:spacing w:after="20"/>
    </w:pPr>
    <w:rPr>
      <w:rFonts w:ascii="Futura" w:hAnsi="Futura" w:cs="Arial Unicode MS"/>
      <w:color w:val="000000"/>
      <w:spacing w:val="35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83E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3E7A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83E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3E7A"/>
    <w:rPr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F0216"/>
    <w:rPr>
      <w:rFonts w:ascii="Arial" w:hAnsi="Arial" w:cs="Arial"/>
      <w:b/>
      <w:bCs/>
      <w:color w:val="262626" w:themeColor="text1" w:themeTint="D9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5176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968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gif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white/Documents/FutureLearn/FL252%20CV%20templates%20for%20the%20blog/Word/DOTX/FL252_CV_template_data_analyst.dotx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1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179" normalizeH="0" baseline="0">
            <a:ln>
              <a:noFill/>
            </a:ln>
            <a:solidFill>
              <a:srgbClr val="000000"/>
            </a:solidFill>
            <a:effectLst/>
            <a:uFillTx/>
            <a:latin typeface="Futura"/>
            <a:ea typeface="Futura"/>
            <a:cs typeface="Futura"/>
            <a:sym typeface="Futur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41554B-81A4-D749-8BA9-A64982516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FL252_CV_template_data_analyst.dotx</Template>
  <TotalTime>4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Jaco Van Biljon</cp:lastModifiedBy>
  <cp:revision>3</cp:revision>
  <cp:lastPrinted>2021-09-28T05:29:00Z</cp:lastPrinted>
  <dcterms:created xsi:type="dcterms:W3CDTF">2021-09-28T06:03:00Z</dcterms:created>
  <dcterms:modified xsi:type="dcterms:W3CDTF">2021-09-29T05:06:00Z</dcterms:modified>
</cp:coreProperties>
</file>